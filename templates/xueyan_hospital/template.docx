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1F4189">
      <w:pPr>
        <w:spacing w:line="400" w:lineRule="exact"/>
        <w:ind w:left="690" w:hanging="690" w:hangingChars="300"/>
        <w:jc w:val="left"/>
        <w:rPr>
          <w:rFonts w:hint="eastAsia"/>
          <w:b/>
        </w:rPr>
      </w:pPr>
      <w:bookmarkStart w:id="129" w:name="_GoBack"/>
      <w:bookmarkEnd w:id="129"/>
      <w:bookmarkStart w:id="0" w:name="_Toc27355"/>
      <w:bookmarkStart w:id="1" w:name="_Toc27145"/>
      <w:bookmarkStart w:id="2" w:name="_Toc12715"/>
      <w:bookmarkStart w:id="3" w:name="_Toc8028251"/>
      <w:bookmarkStart w:id="4" w:name="_Toc117075699"/>
      <w:r>
        <w:rPr>
          <w:b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b/>
        </w:rPr>
        <w:instrText xml:space="preserve">ADDIN CNKISM.UserStyle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1028700" cy="1028700"/>
            <wp:effectExtent l="0" t="0" r="12700" b="12700"/>
            <wp:wrapSquare wrapText="bothSides"/>
            <wp:docPr id="1" name="图片 3" descr="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校标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</w:rPr>
        <w:t xml:space="preserve">                                                                   </w:t>
      </w:r>
    </w:p>
    <w:p w14:paraId="2D2BB714">
      <w:pPr>
        <w:spacing w:line="400" w:lineRule="exact"/>
        <w:ind w:firstLine="4297" w:firstLineChars="1868"/>
        <w:jc w:val="left"/>
        <w:rPr>
          <w:rFonts w:hint="default" w:eastAsia="宋体"/>
          <w:b/>
          <w:lang w:val="en-US" w:eastAsia="zh-CN"/>
        </w:rPr>
      </w:pPr>
      <w:r>
        <w:rPr>
          <w:rFonts w:hint="eastAsia"/>
          <w:b/>
        </w:rPr>
        <w:t>学  号：{{ student_id }}</w:t>
      </w:r>
      <w:r>
        <w:rPr>
          <w:rFonts w:hint="eastAsia"/>
          <w:b/>
          <w:lang w:val="en-US" w:eastAsia="zh-CN"/>
        </w:rPr>
      </w:r>
    </w:p>
    <w:p w14:paraId="45C049E4">
      <w:pPr>
        <w:rPr>
          <w:rFonts w:hint="eastAsia"/>
        </w:rPr>
      </w:pPr>
      <w:r>
        <w:rPr>
          <w:rFonts w:hint="eastAsia"/>
        </w:rPr>
        <w:t xml:space="preserve">                 </w:t>
      </w:r>
    </w:p>
    <w:p w14:paraId="11475A82">
      <w:pPr>
        <w:rPr>
          <w:rFonts w:hint="eastAsia"/>
        </w:rPr>
      </w:pPr>
      <w:r>
        <w:rPr>
          <w:rFonts w:hint="eastAsia"/>
        </w:rPr>
        <w:t xml:space="preserve">                 </w:t>
      </w:r>
    </w:p>
    <w:p w14:paraId="682E4242">
      <w:pPr>
        <w:jc w:val="center"/>
        <w:rPr>
          <w:rFonts w:hint="eastAsia"/>
        </w:rPr>
      </w:pPr>
    </w:p>
    <w:p w14:paraId="01D75DD2">
      <w:pPr>
        <w:jc w:val="center"/>
        <w:rPr>
          <w:rFonts w:hint="eastAsia"/>
        </w:rPr>
      </w:pPr>
    </w:p>
    <w:p w14:paraId="7D1690FC">
      <w:pPr>
        <w:jc w:val="center"/>
        <w:rPr>
          <w:rFonts w:hint="eastAsia" w:ascii="华文中宋" w:hAnsi="华文中宋" w:eastAsia="华文中宋" w:cs="Times New Roman"/>
          <w:b/>
          <w:spacing w:val="24"/>
          <w:sz w:val="52"/>
        </w:rPr>
      </w:pPr>
      <w:r>
        <w:rPr>
          <w:rFonts w:hint="eastAsia" w:ascii="华文中宋" w:hAnsi="华文中宋" w:eastAsia="华文中宋" w:cs="Times New Roman"/>
          <w:b/>
          <w:spacing w:val="24"/>
          <w:sz w:val="52"/>
        </w:rPr>
        <w:t>医学信息工程学院本科毕业论文</w:t>
      </w:r>
    </w:p>
    <w:p w14:paraId="6538FA0F">
      <w:pPr>
        <w:jc w:val="center"/>
        <w:rPr>
          <w:rFonts w:hint="eastAsia" w:eastAsia="黑体"/>
          <w:b/>
        </w:rPr>
      </w:pPr>
    </w:p>
    <w:p w14:paraId="5942E195">
      <w:pPr>
        <w:jc w:val="center"/>
        <w:rPr>
          <w:rFonts w:hint="eastAsia" w:eastAsia="黑体"/>
          <w:b/>
        </w:rPr>
      </w:pPr>
    </w:p>
    <w:p w14:paraId="6F3F56AA">
      <w:pPr>
        <w:jc w:val="center"/>
        <w:rPr>
          <w:rFonts w:hint="eastAsia" w:eastAsia="黑体"/>
          <w:b/>
        </w:rPr>
      </w:pPr>
    </w:p>
    <w:p w14:paraId="4B823329">
      <w:pPr>
        <w:pStyle w:val="12"/>
        <w:spacing w:line="600" w:lineRule="exact"/>
        <w:ind w:left="0" w:leftChars="0" w:right="-198"/>
        <w:jc w:val="center"/>
        <w:rPr>
          <w:rFonts w:hint="eastAsia" w:ascii="Times New Roman" w:hAnsi="Times New Roman" w:eastAsia="黑体" w:cs="Times New Roman"/>
          <w:b/>
          <w:sz w:val="52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sz w:val="52"/>
          <w:lang w:val="en-US" w:eastAsia="zh-CN"/>
        </w:rPr>
        <w:t>{{ title_zh }}</w:t>
      </w:r>
    </w:p>
    <w:p w14:paraId="2CA94DB4">
      <w:pPr>
        <w:pStyle w:val="12"/>
        <w:spacing w:line="600" w:lineRule="exact"/>
        <w:ind w:left="0" w:leftChars="0" w:right="-198"/>
        <w:jc w:val="both"/>
        <w:rPr>
          <w:rFonts w:hint="eastAsia" w:eastAsia="黑体"/>
          <w:b/>
          <w:sz w:val="52"/>
          <w:lang w:val="en-US" w:eastAsia="zh-CN"/>
        </w:rPr>
      </w:pPr>
    </w:p>
    <w:p w14:paraId="0D95D32D">
      <w:pPr>
        <w:pStyle w:val="12"/>
        <w:spacing w:line="600" w:lineRule="exact"/>
        <w:ind w:left="459" w:right="-198"/>
        <w:rPr>
          <w:rFonts w:hint="eastAsia" w:eastAsia="黑体"/>
          <w:b/>
          <w:sz w:val="52"/>
        </w:rPr>
      </w:pPr>
    </w:p>
    <w:p w14:paraId="1EE99EED">
      <w:pPr>
        <w:pStyle w:val="12"/>
        <w:ind w:left="0" w:leftChars="0" w:right="-198"/>
        <w:jc w:val="center"/>
        <w:rPr>
          <w:rFonts w:hint="default" w:ascii="Times New Roman" w:hAnsi="Times New Roman" w:eastAsia="黑体" w:cs="Times New Roman"/>
          <w:b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sz w:val="32"/>
          <w:szCs w:val="32"/>
          <w:lang w:val="en-US" w:eastAsia="zh-CN"/>
        </w:rPr>
        <w:t>{{ title_en }}</w:t>
      </w:r>
    </w:p>
    <w:p w14:paraId="0358C6D3">
      <w:pPr>
        <w:pStyle w:val="12"/>
        <w:ind w:left="459" w:right="-198"/>
        <w:rPr>
          <w:b/>
          <w:sz w:val="28"/>
        </w:rPr>
      </w:pPr>
    </w:p>
    <w:p w14:paraId="33CBF218">
      <w:pPr>
        <w:pStyle w:val="12"/>
        <w:ind w:left="459" w:right="-198"/>
        <w:rPr>
          <w:b/>
          <w:sz w:val="28"/>
        </w:rPr>
      </w:pPr>
    </w:p>
    <w:p w14:paraId="3715FEE5">
      <w:pPr>
        <w:pStyle w:val="12"/>
        <w:ind w:left="0" w:leftChars="0" w:right="-198" w:firstLine="0" w:firstLineChars="0"/>
        <w:rPr>
          <w:b/>
          <w:sz w:val="28"/>
        </w:rPr>
      </w:pPr>
    </w:p>
    <w:p w14:paraId="6FA88BCF">
      <w:pPr>
        <w:pStyle w:val="12"/>
        <w:ind w:left="0" w:leftChars="0" w:right="-198" w:firstLine="0" w:firstLineChars="0"/>
        <w:rPr>
          <w:rFonts w:hint="eastAsia"/>
          <w:b/>
          <w:sz w:val="28"/>
        </w:rPr>
      </w:pPr>
    </w:p>
    <w:tbl>
      <w:tblPr>
        <w:tblStyle w:val="2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2"/>
      </w:tblGrid>
      <w:tr w14:paraId="1897A676">
        <w:trPr>
          <w:trHeight w:val="1560" w:hRule="atLeast"/>
          <w:jc w:val="center"/>
        </w:trPr>
        <w:tc>
          <w:tcPr>
            <w:tcW w:w="0" w:type="auto"/>
            <w:noWrap w:val="0"/>
            <w:vAlign w:val="top"/>
          </w:tcPr>
          <w:p w14:paraId="5DE9E674">
            <w:pPr>
              <w:spacing w:line="480" w:lineRule="auto"/>
              <w:rPr>
                <w:rFonts w:hint="eastAsia" w:ascii="Times New Roman" w:hAnsi="Times New Roman" w:eastAsia="宋体" w:cs="Times New Roman"/>
                <w:b/>
                <w:sz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</w:rPr>
              <w:t>专    业：{{ major }}</w:t>
            </w:r>
          </w:p>
          <w:p w14:paraId="2700DEBA">
            <w:pPr>
              <w:spacing w:line="480" w:lineRule="auto"/>
              <w:rPr>
                <w:rFonts w:hint="default" w:ascii="Times New Roman" w:hAnsi="Times New Roman" w:eastAsia="宋体" w:cs="Times New Roman"/>
                <w:b/>
                <w:sz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</w:rPr>
              <w:t>学    生：{{ name }}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lang w:val="en-US" w:eastAsia="zh-CN"/>
              </w:rPr>
            </w:r>
          </w:p>
          <w:p w14:paraId="67CC46BB">
            <w:pPr>
              <w:spacing w:line="480" w:lineRule="auto"/>
              <w:rPr>
                <w:rFonts w:hint="default" w:eastAsia="宋体"/>
                <w:b/>
                <w:sz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</w:rPr>
              <w:t>指导教师：{{ advisor }}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lang w:val="en-US" w:eastAsia="zh-CN"/>
              </w:rPr>
            </w:r>
          </w:p>
        </w:tc>
      </w:tr>
    </w:tbl>
    <w:p w14:paraId="27AEDF99">
      <w:pPr>
        <w:jc w:val="both"/>
        <w:rPr>
          <w:rFonts w:hint="eastAsia"/>
          <w:b/>
        </w:rPr>
      </w:pPr>
    </w:p>
    <w:p w14:paraId="54613D00">
      <w:pPr>
        <w:jc w:val="center"/>
        <w:rPr>
          <w:rFonts w:hint="eastAsia"/>
          <w:b/>
        </w:rPr>
      </w:pPr>
      <w:r>
        <w:drawing>
          <wp:inline distT="0" distB="0" distL="114300" distR="114300">
            <wp:extent cx="2458085" cy="373380"/>
            <wp:effectExtent l="0" t="0" r="5715" b="7620"/>
            <wp:docPr id="2" name="图片 73" descr="t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3" descr="tile"/>
                    <pic:cNvPicPr>
                      <a:picLocks noChangeAspect="1"/>
                    </pic:cNvPicPr>
                  </pic:nvPicPr>
                  <pic:blipFill>
                    <a:blip r:embed="rId26">
                      <a:biLevel thresh="50000"/>
                      <a:grayscl/>
                      <a:lum bright="-29999" contrast="-3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085" cy="3733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5203F">
      <w:pPr>
        <w:jc w:val="center"/>
        <w:rPr>
          <w:rFonts w:hint="eastAsia"/>
          <w:b/>
          <w:spacing w:val="20"/>
        </w:rPr>
      </w:pPr>
    </w:p>
    <w:p w14:paraId="2F15F8C3">
      <w:pPr>
        <w:jc w:val="center"/>
        <w:rPr>
          <w:rFonts w:hint="eastAsia" w:ascii="Times New Roman" w:hAnsi="Times New Roman" w:eastAsia="宋体" w:cs="Times New Roman"/>
          <w:b/>
          <w:spacing w:val="20"/>
          <w:lang w:val="en-US" w:eastAsia="zh-CN"/>
        </w:rPr>
        <w:sectPr>
          <w:endnotePr>
            <w:numFmt w:val="decimal"/>
          </w:endnotePr>
          <w:type w:val="continuous"/>
          <w:pgSz w:w="11906" w:h="16838"/>
          <w:pgMar w:top="1418" w:right="1418" w:bottom="1134" w:left="1701" w:header="794" w:footer="567" w:gutter="0"/>
          <w:pgNumType w:fmt="decimal" w:start="1"/>
          <w:cols w:space="720" w:num="1"/>
          <w:docGrid w:type="linesAndChars" w:linePitch="392" w:charSpace="-2130"/>
        </w:sectPr>
      </w:pPr>
      <w:r>
        <w:rPr>
          <w:rFonts w:hint="eastAsia" w:ascii="Times New Roman" w:hAnsi="Times New Roman" w:eastAsia="宋体" w:cs="Times New Roman"/>
          <w:b/>
          <w:spacing w:val="20"/>
        </w:rPr>
        <w:t>{{ year_month }}</w:t>
      </w:r>
      <w:r>
        <w:rPr>
          <w:rFonts w:hint="eastAsia" w:ascii="Times New Roman" w:hAnsi="Times New Roman" w:eastAsia="宋体" w:cs="Times New Roman"/>
          <w:b/>
          <w:spacing w:val="20"/>
          <w:lang w:val="en-US" w:eastAsia="zh-CN"/>
        </w:rPr>
      </w:r>
      <w:r>
        <w:rPr>
          <w:rFonts w:hint="eastAsia" w:ascii="Times New Roman" w:hAnsi="Times New Roman" w:eastAsia="宋体" w:cs="Times New Roman"/>
          <w:b/>
          <w:spacing w:val="20"/>
        </w:rPr>
      </w:r>
      <w:r>
        <w:rPr>
          <w:rFonts w:hint="eastAsia" w:ascii="Times New Roman" w:hAnsi="Times New Roman" w:eastAsia="宋体" w:cs="Times New Roman"/>
          <w:b/>
          <w:spacing w:val="20"/>
          <w:lang w:val="en-US" w:eastAsia="zh-CN"/>
        </w:rPr>
      </w:r>
    </w:p>
    <w:p w14:paraId="259FF9AC">
      <w:pPr>
        <w:pStyle w:val="43"/>
        <w:tabs>
          <w:tab w:val="right" w:leader="dot" w:pos="8787"/>
        </w:tabs>
        <w:spacing w:line="360" w:lineRule="auto"/>
        <w:jc w:val="center"/>
        <w:outlineLvl w:val="0"/>
        <w:rPr>
          <w:rStyle w:val="39"/>
          <w:rFonts w:hint="eastAsia" w:ascii="Times New Roman" w:hAnsi="Times New Roman" w:cs="Times New Roman"/>
          <w:b/>
          <w:bCs/>
          <w:sz w:val="24"/>
          <w:szCs w:val="24"/>
        </w:rPr>
      </w:pPr>
      <w:bookmarkStart w:id="12" w:name="_Toc2905"/>
      <w:r>
        <w:rPr>
          <w:rStyle w:val="39"/>
          <w:rFonts w:hint="eastAsia" w:ascii="Times New Roman" w:hAnsi="Times New Roman" w:cs="Times New Roman"/>
          <w:b/>
          <w:bCs/>
          <w:sz w:val="24"/>
          <w:szCs w:val="24"/>
        </w:rPr>
        <w:t>摘要</w:t>
      </w:r>
      <w:bookmarkEnd w:id="3"/>
      <w:bookmarkEnd w:id="4"/>
      <w:bookmarkEnd w:id="7"/>
      <w:bookmarkEnd w:id="8"/>
      <w:bookmarkEnd w:id="9"/>
      <w:bookmarkEnd w:id="10"/>
      <w:bookmarkEnd w:id="11"/>
      <w:bookmarkEnd w:id="12"/>
    </w:p>
    <w:p>
      <w:pPr>
        <w:tabs>
          <w:tab w:val="left" w:pos="377"/>
        </w:tabs>
        <w:spacing w:line="360" w:lineRule="auto"/>
        <w:ind w:firstLine="400" w:firstLineChars="200"/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 xml:space="preserve">{{ abstract_zh }}</w:t>
      </w:r>
    </w:p>
    <w:p>
      <w:pPr>
        <w:pStyle w:val="6"/>
        <w:spacing w:line="360" w:lineRule="auto"/>
        <w:ind w:firstLine="0" w:firstLineChars="0"/>
        <w:rPr>
          <w:rFonts w:hint="default" w:ascii="宋体" w:hAnsi="宋体" w:eastAsia="宋体"/>
          <w:bCs/>
          <w:sz w:val="21"/>
          <w:szCs w:val="21"/>
          <w:lang w:val="en-US" w:eastAsia="zh-CN"/>
        </w:rPr>
      </w:pPr>
      <w:r>
        <w:rPr>
          <w:rFonts w:hint="eastAsia" w:ascii="黑体" w:eastAsia="黑体"/>
          <w:b/>
          <w:sz w:val="21"/>
          <w:szCs w:val="21"/>
        </w:rPr>
        <w:t xml:space="preserve">关键词：{{ keywords_zh }}</w:t>
      </w:r>
    </w:p>
    <w:p w14:paraId="1E44122C">
      <w:pPr>
        <w:pStyle w:val="23"/>
        <w:spacing w:line="360" w:lineRule="auto"/>
        <w:rPr>
          <w:sz w:val="21"/>
          <w:szCs w:val="21"/>
        </w:rPr>
      </w:pPr>
      <w:bookmarkStart w:id="16" w:name="_Toc9890"/>
      <w:bookmarkStart w:id="17" w:name="_Toc10173"/>
      <w:bookmarkStart w:id="18" w:name="_Toc23793"/>
      <w:bookmarkStart w:id="19" w:name="_Toc10219"/>
      <w:bookmarkStart w:id="20" w:name="_Toc11085635"/>
      <w:r>
        <w:rPr>
          <w:rFonts w:hint="eastAsia"/>
          <w:sz w:val="21"/>
          <w:szCs w:val="21"/>
        </w:rPr>
        <w:t>Abstract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>
      <w:pPr>
        <w:keepNext w:val="0"/>
        <w:keepLines w:val="0"/>
        <w:widowControl w:val="0"/>
        <w:tabs>
          <w:tab w:val="left" w:pos="3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200"/>
        <w:textAlignment w:val="auto"/>
        <w:rPr>
          <w:rFonts w:hint="default" w:ascii="Times New Roman" w:hAnsi="Times New Roman" w:eastAsia="宋体" w:cs="宋体"/>
          <w:color w:val="auto"/>
          <w:kern w:val="2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宋体"/>
          <w:color w:val="auto"/>
          <w:kern w:val="2"/>
          <w:sz w:val="21"/>
          <w:szCs w:val="21"/>
          <w:lang w:val="en-US" w:eastAsia="zh-CN"/>
        </w:rPr>
        <w:t xml:space="preserve">{{ abstract_en }}</w:t>
      </w:r>
    </w:p>
    <w:p>
      <w:pPr>
        <w:tabs>
          <w:tab w:val="left" w:pos="377"/>
        </w:tabs>
        <w:ind w:left="0" w:leftChars="0" w:firstLine="0" w:firstLineChars="0"/>
        <w:rPr>
          <w:rFonts w:hint="default" w:ascii="Times New Roman" w:hAnsi="Times New Roman" w:eastAsia="宋体" w:cs="宋体"/>
          <w:color w:val="auto"/>
          <w:kern w:val="2"/>
          <w:sz w:val="21"/>
          <w:szCs w:val="21"/>
          <w:lang w:val="en-US" w:eastAsia="zh-CN"/>
        </w:rPr>
      </w:pPr>
      <w:r>
        <w:rPr>
          <w:rFonts w:hint="eastAsia"/>
          <w:b/>
          <w:sz w:val="21"/>
          <w:szCs w:val="21"/>
        </w:rPr>
        <w:t xml:space="preserve">Keywords: {{ keywords_en }}</w:t>
      </w:r>
    </w:p>
    <w:p w14:paraId="58E92ACA">
      <w:pPr>
        <w:pStyle w:val="19"/>
        <w:jc w:val="center"/>
        <w:rPr>
          <w:rStyle w:val="42"/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bookmarkStart w:id="5" w:name="_Toc18611"/>
      <w:bookmarkStart w:id="6" w:name="_Toc21992"/>
      <w:r>
        <w:rPr>
          <w:rStyle w:val="42"/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目录</w:t>
      </w:r>
      <w:bookmarkEnd w:id="0"/>
      <w:bookmarkEnd w:id="1"/>
    </w:p>
    <w:p>
      <w:pPr>
        <w:pStyle w:val="19"/>
      </w:pPr>
      <w:r>
        <w:t xml:space="preserve">{{ toc_placeholder }}</w:t>
      </w:r>
    </w:p>
    <w:p>
      <w:pPr>
        <w:keepNext w:val="0"/>
        <w:keepLines w:val="0"/>
        <w:widowControl w:val="0"/>
        <w:tabs>
          <w:tab w:val="left" w:pos="3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{%p for ch in chapters %}</w:t>
      </w:r>
    </w:p>
    <w:p>
      <w:pPr>
        <w:pStyle w:val="2"/>
        <w:bidi w:val="0"/>
        <w:jc w:val="center"/>
        <w:rPr>
          <w:rFonts w:hint="eastAsia"/>
          <w:b/>
          <w:bCs/>
        </w:rPr>
        <w:pageBreakBefore/>
        <w:numPr>
          <w:numId w:val="0"/>
        </w:numPr>
      </w:pPr>
      <w:r>
        <w:rPr>
          <w:rFonts w:hint="eastAsia"/>
          <w:b/>
          <w:bCs/>
        </w:rPr>
        <w:t xml:space="preserve">{{ ch.title }}</w:t>
      </w:r>
    </w:p>
    <w:p>
      <w:pPr>
        <w:keepNext w:val="0"/>
        <w:keepLines w:val="0"/>
        <w:widowControl w:val="0"/>
        <w:tabs>
          <w:tab w:val="left" w:pos="3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{%p for item in ch.content %}</w:t>
      </w:r>
    </w:p>
    <w:p>
      <w:pPr>
        <w:keepNext w:val="0"/>
        <w:keepLines w:val="0"/>
        <w:widowControl w:val="0"/>
        <w:tabs>
          <w:tab w:val="left" w:pos="3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{{ item }}</w:t>
      </w:r>
    </w:p>
    <w:p>
      <w:pPr>
        <w:keepNext w:val="0"/>
        <w:keepLines w:val="0"/>
        <w:widowControl w:val="0"/>
        <w:tabs>
          <w:tab w:val="left" w:pos="3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{%p endfor %}</w:t>
      </w:r>
    </w:p>
    <w:p>
      <w:pPr>
        <w:keepNext w:val="0"/>
        <w:keepLines w:val="0"/>
        <w:widowControl w:val="0"/>
        <w:tabs>
          <w:tab w:val="left" w:pos="3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{%p for sec in ch.sections %}</w:t>
      </w:r>
    </w:p>
    <w:p>
      <w:pPr>
        <w:pStyle w:val="3"/>
        <w:keepNext/>
        <w:keepLines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78" w:hanging="578"/>
        <w:textAlignment w:val="auto"/>
        <w:rPr>
          <w:rFonts w:hint="eastAsia" w:ascii="Times New Roman" w:hAnsi="Times New Roman" w:cs="Times New Roman"/>
          <w:b/>
          <w:sz w:val="24"/>
          <w:szCs w:val="24"/>
        </w:rPr>
        <w:numPr>
          <w:numId w:val="0"/>
        </w:numPr>
      </w:pPr>
      <w:r>
        <w:rPr>
          <w:rFonts w:hint="eastAsia" w:ascii="Times New Roman" w:hAnsi="Times New Roman" w:cs="Times New Roman"/>
          <w:b/>
          <w:sz w:val="24"/>
          <w:szCs w:val="24"/>
        </w:rPr>
        <w:t xml:space="preserve">{{ sec.title }}</w:t>
      </w:r>
    </w:p>
    <w:p>
      <w:pPr>
        <w:keepNext w:val="0"/>
        <w:keepLines w:val="0"/>
        <w:widowControl w:val="0"/>
        <w:tabs>
          <w:tab w:val="left" w:pos="3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{%p for item in sec.content %}</w:t>
      </w:r>
    </w:p>
    <w:p>
      <w:pPr>
        <w:keepNext w:val="0"/>
        <w:keepLines w:val="0"/>
        <w:widowControl w:val="0"/>
        <w:tabs>
          <w:tab w:val="left" w:pos="3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{{ item }}</w:t>
      </w:r>
    </w:p>
    <w:p>
      <w:pPr>
        <w:keepNext w:val="0"/>
        <w:keepLines w:val="0"/>
        <w:widowControl w:val="0"/>
        <w:tabs>
          <w:tab w:val="left" w:pos="3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{%p endfor %}</w:t>
      </w:r>
    </w:p>
    <w:p>
      <w:pPr>
        <w:keepNext w:val="0"/>
        <w:keepLines w:val="0"/>
        <w:widowControl w:val="0"/>
        <w:tabs>
          <w:tab w:val="left" w:pos="3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{%p for sub in sec.subsections %}</w:t>
      </w:r>
    </w:p>
    <w:p>
      <w:pPr>
        <w:pStyle w:val="4"/>
        <w:keepNext/>
        <w:keepLines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sz w:val="24"/>
          <w:lang w:val="en-US" w:eastAsia="zh-CN"/>
        </w:rPr>
        <w:numPr>
          <w:numId w:val="0"/>
        </w:numPr>
      </w:pPr>
      <w:r>
        <w:rPr>
          <w:rFonts w:hint="eastAsia" w:ascii="Times New Roman" w:hAnsi="Times New Roman" w:cs="Times New Roman"/>
          <w:b/>
          <w:sz w:val="24"/>
          <w:lang w:val="en-US" w:eastAsia="zh-CN"/>
        </w:rPr>
        <w:t xml:space="preserve">{{ sub.title }}</w:t>
      </w:r>
    </w:p>
    <w:p>
      <w:pPr>
        <w:keepNext w:val="0"/>
        <w:keepLines w:val="0"/>
        <w:widowControl w:val="0"/>
        <w:tabs>
          <w:tab w:val="left" w:pos="3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{%p for item in sub.content %}</w:t>
      </w:r>
    </w:p>
    <w:p>
      <w:pPr>
        <w:keepNext w:val="0"/>
        <w:keepLines w:val="0"/>
        <w:widowControl w:val="0"/>
        <w:tabs>
          <w:tab w:val="left" w:pos="3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{{ item }}</w:t>
      </w:r>
    </w:p>
    <w:p>
      <w:pPr>
        <w:keepNext w:val="0"/>
        <w:keepLines w:val="0"/>
        <w:widowControl w:val="0"/>
        <w:tabs>
          <w:tab w:val="left" w:pos="3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{%p endfor %}</w:t>
      </w:r>
    </w:p>
    <w:p>
      <w:pPr>
        <w:keepNext w:val="0"/>
        <w:keepLines w:val="0"/>
        <w:widowControl w:val="0"/>
        <w:tabs>
          <w:tab w:val="left" w:pos="3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{%p endfor %}</w:t>
      </w:r>
    </w:p>
    <w:p>
      <w:pPr>
        <w:keepNext w:val="0"/>
        <w:keepLines w:val="0"/>
        <w:widowControl w:val="0"/>
        <w:tabs>
          <w:tab w:val="left" w:pos="3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{%p endfor %}</w:t>
      </w:r>
    </w:p>
    <w:p>
      <w:pPr>
        <w:keepNext w:val="0"/>
        <w:keepLines w:val="0"/>
        <w:widowControl w:val="0"/>
        <w:tabs>
          <w:tab w:val="left" w:pos="3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{%p endfor %}</w:t>
      </w:r>
    </w:p>
    <w:p w14:paraId="4A8A8D9F">
      <w:pPr>
        <w:pStyle w:val="2"/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31" w:hanging="431"/>
        <w:jc w:val="center"/>
        <w:textAlignment w:val="auto"/>
        <w:rPr>
          <w:rFonts w:hint="eastAsia" w:ascii="Times New Roman" w:hAnsi="Times New Roman" w:eastAsia="宋体" w:cs="Times New Roman"/>
          <w:b/>
          <w:sz w:val="24"/>
          <w:szCs w:val="24"/>
          <w:lang w:val="en-US" w:eastAsia="zh-CN"/>
        </w:rPr>
        <w:numPr>
          <w:numId w:val="0"/>
        </w:numPr>
      </w:pPr>
      <w:bookmarkStart w:id="122" w:name="_Toc12365"/>
      <w:r>
        <w:rPr>
          <w:rFonts w:hint="eastAsia" w:ascii="Times New Roman" w:hAnsi="Times New Roman" w:eastAsia="宋体" w:cs="Times New Roman"/>
          <w:b/>
          <w:sz w:val="24"/>
          <w:szCs w:val="24"/>
          <w:lang w:val="en-US" w:eastAsia="zh-CN"/>
        </w:rPr>
        <w:t>总结与展望</w:t>
      </w:r>
      <w:bookmarkEnd w:id="122"/>
    </w:p>
    <w:p>
      <w:pPr>
        <w:keepNext w:val="0"/>
        <w:keepLines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{%p for para in conclusion_list %}</w:t>
      </w:r>
    </w:p>
    <w:p>
      <w:pPr>
        <w:keepNext w:val="0"/>
        <w:keepLines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{{ para }}</w:t>
      </w:r>
    </w:p>
    <w:p>
      <w:pPr>
        <w:keepNext w:val="0"/>
        <w:keepLines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{%p endfor %}</w:t>
      </w:r>
    </w:p>
    <w:p w14:paraId="097A1D8E">
      <w:pPr>
        <w:pStyle w:val="2"/>
        <w:keepNext w:val="0"/>
        <w:keepLines w:val="0"/>
        <w:pageBreakBefore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outlineLvl w:val="0"/>
        <w:rPr>
          <w:rFonts w:hint="eastAsia" w:ascii="黑体" w:hAnsi="黑体" w:eastAsia="黑体" w:cs="黑体"/>
          <w:b/>
          <w:bCs/>
          <w:lang w:val="en-US" w:eastAsia="zh-CN"/>
        </w:rPr>
      </w:pPr>
      <w:bookmarkStart w:id="123" w:name="_Toc30397"/>
      <w:bookmarkStart w:id="124" w:name="_Toc29455"/>
      <w:bookmarkStart w:id="125" w:name="_Toc16078"/>
      <w:r>
        <w:rPr>
          <w:rFonts w:hint="eastAsia" w:ascii="黑体" w:hAnsi="黑体" w:eastAsia="黑体" w:cs="黑体"/>
          <w:b/>
          <w:bCs/>
        </w:rPr>
        <w:t>参考文献</w:t>
      </w:r>
      <w:bookmarkEnd w:id="123"/>
      <w:bookmarkEnd w:id="124"/>
      <w:bookmarkEnd w:id="125"/>
    </w:p>
    <w:p>
      <w:pPr>
        <w:keepNext w:val="0"/>
        <w:keepLines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4" w:leftChars="0" w:hanging="454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{%p for ref in references %}</w:t>
      </w:r>
    </w:p>
    <w:p>
      <w:pPr>
        <w:keepNext w:val="0"/>
        <w:keepLines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4" w:leftChars="0" w:hanging="454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{{ ref }}</w:t>
      </w:r>
    </w:p>
    <w:p>
      <w:pPr>
        <w:keepNext w:val="0"/>
        <w:keepLines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4" w:leftChars="0" w:hanging="454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{%p endfor %}</w:t>
      </w:r>
    </w:p>
    <w:p w14:paraId="08DE175E">
      <w:pPr>
        <w:pStyle w:val="2"/>
        <w:keepNext w:val="0"/>
        <w:keepLines w:val="0"/>
        <w:pageBreakBefore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outlineLvl w:val="0"/>
        <w:rPr>
          <w:rFonts w:hint="eastAsia" w:ascii="黑体" w:hAnsi="黑体" w:eastAsia="黑体" w:cs="黑体"/>
          <w:b/>
          <w:bCs/>
        </w:rPr>
      </w:pPr>
      <w:bookmarkStart w:id="126" w:name="_Toc10706"/>
      <w:bookmarkStart w:id="127" w:name="_Toc5004"/>
      <w:bookmarkStart w:id="128" w:name="_Toc15879"/>
      <w:r>
        <w:rPr>
          <w:rFonts w:hint="eastAsia" w:ascii="黑体" w:hAnsi="黑体" w:eastAsia="黑体" w:cs="黑体"/>
          <w:b/>
          <w:bCs/>
        </w:rPr>
        <w:t>致    谢</w:t>
      </w:r>
      <w:bookmarkEnd w:id="126"/>
      <w:bookmarkEnd w:id="127"/>
      <w:bookmarkEnd w:id="128"/>
    </w:p>
    <w:p>
      <w:pPr>
        <w:keepNext w:val="0"/>
        <w:keepLines w:val="0"/>
        <w:widowControl w:val="0"/>
        <w:tabs>
          <w:tab w:val="left" w:pos="3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{{ acknowledgement }}</w:t>
      </w:r>
    </w:p>
    <w:sectPr>
      <w:headerReference r:id="rId23" w:type="default"/>
      <w:endnotePr>
        <w:numFmt w:val="decimal"/>
      </w:endnotePr>
      <w:pgSz w:w="11906" w:h="16838"/>
      <w:pgMar w:top="1418" w:right="1418" w:bottom="1134" w:left="1701" w:header="794" w:footer="907" w:gutter="0"/>
      <w:pgNumType w:fmt="decimal"/>
      <w:cols w:space="720" w:num="1"/>
      <w:titlePg/>
      <w:docGrid w:type="linesAndChars" w:linePitch="391" w:charSpace="-213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2010600030101010101"/>
    <w:charset w:val="0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等线">
    <w:altName w:val="宋体-简"/>
    <w:panose1 w:val="02010600030101010101"/>
    <w:charset w:val="00"/>
    <w:family w:val="auto"/>
    <w:pitch w:val="default"/>
    <w:sig w:usb0="A00002BF" w:usb1="38CF7CFA" w:usb2="00000016" w:usb3="00000000" w:csb0="0004000F" w:csb1="00000000"/>
  </w:font>
  <w:font w:name="华文中宋">
    <w:altName w:val="宋体-简"/>
    <w:panose1 w:val="02010600040101010101"/>
    <w:charset w:val="00"/>
    <w:family w:val="auto"/>
    <w:pitch w:val="default"/>
    <w:sig w:usb0="00000287" w:usb1="080F0000" w:usb2="00000000" w:usb3="00000000" w:csb0="0004009F" w:csb1="DFD70000"/>
  </w:font>
  <w:font w:name="微软雅黑">
    <w:altName w:val="汉仪旗黑"/>
    <w:panose1 w:val="020B0503020204020204"/>
    <w:charset w:val="00"/>
    <w:family w:val="auto"/>
    <w:pitch w:val="default"/>
    <w:sig w:usb0="80000287" w:usb1="2ACF3C50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C6F44">
    <w:pPr>
      <w:pStyle w:val="17"/>
      <w:spacing w:before="120"/>
      <w:jc w:val="right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8" name="文本框 10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160416">
                          <w:pPr>
                            <w:pStyle w:val="17"/>
                            <w:spacing w:before="120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32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M6pebnPAAAABQEAAA8AAAAAAAAA&#10;AQAgAAAAIgAAAGRycy9kb3ducmV2LnhtbFBLAQIUABQAAAAIAIdO4kDKft864QEAAMIDAAAOAAAA&#10;AAAAAAEAIAAAAB4BAABkcnMvZTJvRG9jLnhtbFBLBQYAAAAABgAGAFkBAABx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4160416">
                    <w:pPr>
                      <w:pStyle w:val="17"/>
                      <w:spacing w:before="120"/>
                      <w:jc w:val="right"/>
                    </w:pP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7EE41C3B">
    <w:pPr>
      <w:pStyle w:val="1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33BB3F">
    <w:pPr>
      <w:pStyle w:val="17"/>
      <w:spacing w:before="120"/>
      <w:jc w:val="right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9" name="文本框 10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52512D">
                          <w:pPr>
                            <w:pStyle w:val="17"/>
                            <w:spacing w:before="120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33" o:spid="_x0000_s1026" o:spt="202" type="#_x0000_t202" style="position:absolute;left:0pt;margin-top:0pt;height:144pt;width:144pt;mso-position-horizontal:right;mso-position-horizontal-relative:margin;mso-wrap-style:none;z-index:251662336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/K/TSuIBAADCAwAADgAA&#10;AAAAAAABACAAAAAe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152512D">
                    <w:pPr>
                      <w:pStyle w:val="17"/>
                      <w:spacing w:before="120"/>
                      <w:jc w:val="right"/>
                    </w:pP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366B013A">
    <w:pPr>
      <w:pStyle w:val="1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B57DD">
    <w:pPr>
      <w:pStyle w:val="17"/>
      <w:spacing w:before="120"/>
      <w:jc w:val="right"/>
    </w:pPr>
    <w:r>
      <w:rPr>
        <w:sz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3" name="文本框 10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BF12C2">
                          <w:pPr>
                            <w:pStyle w:val="17"/>
                            <w:spacing w:before="120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33" o:spid="_x0000_s1026" o:spt="202" type="#_x0000_t202" style="position:absolute;left:0pt;margin-top:0pt;height:144pt;width:144pt;mso-position-horizontal:right;mso-position-horizontal-relative:margin;mso-wrap-style:none;z-index:25166643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OqXm5zwAAAAUBAAAPAAAAAAAAAAEAIAAAACIAAABkcnMvZG93bnJl&#10;di54bWxQSwECFAAUAAAACACHTuJA/hIxMc0BAACdAwAADgAAAAAAAAABACAAAAAeAQAAZHJzL2Uy&#10;b0RvYy54bWxQSwUGAAAAAAYABgBZAQAAX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FBF12C2">
                    <w:pPr>
                      <w:pStyle w:val="17"/>
                      <w:spacing w:before="120"/>
                      <w:jc w:val="right"/>
                    </w:pP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BAE42B5">
    <w:pPr>
      <w:pStyle w:val="17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9F12D">
    <w:pPr>
      <w:pStyle w:val="17"/>
      <w:spacing w:before="120"/>
      <w:jc w:val="right"/>
    </w:pP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2" name="文本框 10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0DC690">
                          <w:pPr>
                            <w:pStyle w:val="17"/>
                            <w:spacing w:before="120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3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zql5uc8AAAAFAQAADwAAAAAAAAABACAAAAAiAAAAZHJzL2Rvd25yZXYu&#10;eG1sUEsBAhQAFAAAAAgAh07iQDAL5+rLAQAAnQMAAA4AAAAAAAAAAQAgAAAAHg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D0DC690">
                    <w:pPr>
                      <w:pStyle w:val="17"/>
                      <w:spacing w:before="120"/>
                      <w:jc w:val="right"/>
                    </w:pP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1FC7113E">
    <w:pPr>
      <w:pStyle w:val="17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951CF1">
    <w:pPr>
      <w:pStyle w:val="17"/>
      <w:jc w:val="center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6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3F3D8B">
                          <w:pPr>
                            <w:pStyle w:val="17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VI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YyHaY+IBAADCAwAADgAA&#10;AAAAAAABACAAAAAe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F3F3D8B">
                    <w:pPr>
                      <w:pStyle w:val="17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VI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55A0A">
    <w:pPr>
      <w:pStyle w:val="17"/>
      <w:jc w:val="center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7" name="文本框 10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72D5C1">
                          <w:pPr>
                            <w:pStyle w:val="17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VI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31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3jhFWOIBAADCAwAADgAA&#10;AAAAAAABACAAAAAe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872D5C1">
                    <w:pPr>
                      <w:pStyle w:val="17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VI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8A5FE">
    <w:pPr>
      <w:pStyle w:val="17"/>
      <w:spacing w:before="120"/>
      <w:jc w:val="right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0" name="文本框 10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399963">
                          <w:pPr>
                            <w:pStyle w:val="17"/>
                            <w:spacing w:before="120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34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M6pebnPAAAABQEAAA8AAAAAAAAA&#10;AQAgAAAAIgAAAGRycy9kb3ducmV2LnhtbFBLAQIUABQAAAAIAIdO4kBUNIJc4QEAAMIDAAAOAAAA&#10;AAAAAAEAIAAAAB4BAABkcnMvZTJvRG9jLnhtbFBLBQYAAAAABgAGAFkBAABx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9399963">
                    <w:pPr>
                      <w:pStyle w:val="17"/>
                      <w:spacing w:before="120"/>
                      <w:jc w:val="right"/>
                    </w:pP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D3B9DEE">
    <w:pPr>
      <w:pStyle w:val="17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B69AEF">
    <w:pPr>
      <w:pStyle w:val="17"/>
      <w:spacing w:before="120"/>
      <w:jc w:val="right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1" name="文本框 10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1B8771">
                          <w:pPr>
                            <w:pStyle w:val="17"/>
                            <w:spacing w:before="120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36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35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YuWOLOIBAADCAwAADgAA&#10;AAAAAAABACAAAAAe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71B8771">
                    <w:pPr>
                      <w:pStyle w:val="17"/>
                      <w:spacing w:before="120"/>
                      <w:jc w:val="right"/>
                    </w:pP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36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7219F8A4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187A92">
    <w:pPr>
      <w:pStyle w:val="18"/>
      <w:pBdr>
        <w:bottom w:val="thinThickMediumGap" w:color="auto" w:sz="12" w:space="1"/>
      </w:pBdr>
      <w:jc w:val="center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目录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35DFCF">
    <w:pPr>
      <w:pStyle w:val="18"/>
      <w:pBdr>
        <w:bottom w:val="thinThickMediumGap" w:color="auto" w:sz="12" w:space="1"/>
      </w:pBdr>
      <w:rPr>
        <w:rFonts w:hint="eastAsia" w:eastAsia="宋体"/>
        <w:lang w:val="en-US" w:eastAsia="zh-CN"/>
      </w:rPr>
    </w:pPr>
    <w:r>
      <w:rPr>
        <w:rFonts w:hint="eastAsia"/>
        <w:lang w:val="en-US" w:eastAsia="zh-CN"/>
      </w:rPr>
      <w:t>摘要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F9689E">
    <w:pPr>
      <w:pStyle w:val="18"/>
      <w:pBdr>
        <w:bottom w:val="thinThickMediumGap" w:color="auto" w:sz="12" w:space="1"/>
      </w:pBdr>
      <w:rPr>
        <w:rFonts w:hint="default" w:eastAsia="宋体"/>
        <w:lang w:val="en-US" w:eastAsia="zh-CN"/>
      </w:rPr>
    </w:pPr>
    <w:r>
      <w:rPr>
        <w:rFonts w:hint="eastAsia" w:eastAsia="宋体"/>
        <w:lang w:val="en-US" w:eastAsia="zh-CN"/>
      </w:rPr>
      <w:t>Abstract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810AE">
    <w:pPr>
      <w:pStyle w:val="18"/>
      <w:pBdr>
        <w:bottom w:val="thinThickMediumGap" w:color="auto" w:sz="12" w:space="1"/>
      </w:pBdr>
      <w:rPr>
        <w:rFonts w:hint="eastAsia" w:eastAsia="宋体"/>
        <w:lang w:val="en-US" w:eastAsia="zh-CN"/>
      </w:rPr>
    </w:pPr>
    <w:r>
      <w:rPr>
        <w:rFonts w:hint="eastAsia"/>
        <w:lang w:val="en-US" w:eastAsia="zh-CN"/>
      </w:rPr>
      <w:t>前言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49656">
    <w:pPr>
      <w:pStyle w:val="18"/>
      <w:pBdr>
        <w:bottom w:val="thinThickMediumGap" w:color="auto" w:sz="12" w:space="1"/>
      </w:pBdr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前言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986673">
    <w:pPr>
      <w:pStyle w:val="18"/>
      <w:pBdr>
        <w:bottom w:val="thinThickMediumGap" w:color="auto" w:sz="12" w:space="1"/>
      </w:pBdr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2  相关理论及主要技术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34CDD">
    <w:pPr>
      <w:pStyle w:val="18"/>
      <w:pBdr>
        <w:bottom w:val="thinThickMediumGap" w:color="auto" w:sz="12" w:space="1"/>
      </w:pBdr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3系统分析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5BA03">
    <w:pPr>
      <w:pStyle w:val="18"/>
      <w:pBdr>
        <w:bottom w:val="thinThickMediumGap" w:color="auto" w:sz="12" w:space="1"/>
      </w:pBdr>
      <w:rPr>
        <w:rFonts w:hint="default" w:eastAsia="宋体"/>
        <w:lang w:val="en-US" w:eastAsia="zh-CN"/>
      </w:rPr>
    </w:pPr>
    <w:r>
      <w:rPr>
        <w:rFonts w:hint="eastAsia" w:eastAsia="宋体"/>
        <w:lang w:val="en-US" w:eastAsia="zh-CN"/>
      </w:rPr>
      <w:t>4系统设计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16E96">
    <w:pPr>
      <w:pStyle w:val="18"/>
      <w:pBdr>
        <w:bottom w:val="thinThickMediumGap" w:color="auto" w:sz="12" w:space="1"/>
      </w:pBdr>
      <w:rPr>
        <w:rFonts w:hint="default" w:eastAsia="宋体"/>
        <w:lang w:val="en-US" w:eastAsia="zh-CN"/>
      </w:rPr>
    </w:pPr>
    <w:r>
      <w:rPr>
        <w:rFonts w:hint="eastAsia" w:eastAsia="宋体"/>
        <w:lang w:val="en-US" w:eastAsia="zh-CN"/>
      </w:rPr>
      <w:t>5系统的详细设计与实现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DCC3BE">
    <w:pPr>
      <w:pStyle w:val="18"/>
      <w:pBdr>
        <w:bottom w:val="thinThickMediumGap" w:color="auto" w:sz="12" w:space="1"/>
      </w:pBdr>
      <w:rPr>
        <w:rFonts w:hint="default" w:eastAsia="宋体"/>
        <w:lang w:val="en-US" w:eastAsia="zh-CN"/>
      </w:rPr>
    </w:pPr>
    <w:r>
      <w:rPr>
        <w:rFonts w:hint="eastAsia" w:eastAsia="宋体"/>
        <w:lang w:val="en-US" w:eastAsia="zh-CN"/>
      </w:rPr>
      <w:t>7总结与展望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90D952">
    <w:pPr>
      <w:pStyle w:val="18"/>
      <w:pBdr>
        <w:bottom w:val="thinThickMediumGap" w:color="auto" w:sz="12" w:space="1"/>
      </w:pBdr>
      <w:jc w:val="center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参考文献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688B5">
    <w:pPr>
      <w:pStyle w:val="18"/>
      <w:pBdr>
        <w:bottom w:val="thinThickMediumGap" w:color="auto" w:sz="12" w:space="1"/>
      </w:pBdr>
      <w:jc w:val="center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致谢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0E88BC">
    <w:pPr>
      <w:pStyle w:val="18"/>
      <w:pBdr>
        <w:bottom w:val="thinThickMediumGap" w:color="auto" w:sz="12" w:space="1"/>
      </w:pBdr>
      <w:rPr>
        <w:rFonts w:hint="eastAsia"/>
      </w:rPr>
    </w:pPr>
    <w:r>
      <w:fldChar w:fldCharType="begin"/>
    </w:r>
    <w:r>
      <w:instrText xml:space="preserve"> </w:instrText>
    </w:r>
    <w:r>
      <w:rPr>
        <w:rFonts w:hint="eastAsia"/>
      </w:rPr>
      <w:instrText xml:space="preserve">STYLEREF  标题,章标题(无序号)  \* MERGEFORMAT</w:instrText>
    </w:r>
    <w:r>
      <w:instrText xml:space="preserve"> </w:instrText>
    </w:r>
    <w:r>
      <w:fldChar w:fldCharType="separate"/>
    </w:r>
    <w:r>
      <w:rPr>
        <w:b/>
      </w:rPr>
      <w:t>错误！未定义样式。</w:t>
    </w:r>
    <w:r>
      <w:fldChar w:fldCharType="end"/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A1C054"/>
    <w:multiLevelType w:val="singleLevel"/>
    <w:tmpl w:val="84A1C054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9FE403C3"/>
    <w:multiLevelType w:val="singleLevel"/>
    <w:tmpl w:val="9FE403C3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1A49114F"/>
    <w:multiLevelType w:val="multilevel"/>
    <w:tmpl w:val="1A49114F"/>
    <w:lvl w:ilvl="0" w:tentative="0">
      <w:start w:val="1"/>
      <w:numFmt w:val="decimal"/>
      <w:pStyle w:val="9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2E874CA4"/>
    <w:multiLevelType w:val="singleLevel"/>
    <w:tmpl w:val="2E874CA4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4753B8CA"/>
    <w:multiLevelType w:val="singleLevel"/>
    <w:tmpl w:val="4753B8CA"/>
    <w:lvl w:ilvl="0" w:tentative="0">
      <w:start w:val="1"/>
      <w:numFmt w:val="decimal"/>
      <w:lvlText w:val="[%1]"/>
      <w:lvlJc w:val="left"/>
      <w:pPr>
        <w:tabs>
          <w:tab w:val="left" w:pos="397"/>
        </w:tabs>
        <w:ind w:left="454" w:hanging="454"/>
      </w:pPr>
      <w:rPr>
        <w:rFonts w:hint="default"/>
      </w:rPr>
    </w:lvl>
  </w:abstractNum>
  <w:abstractNum w:abstractNumId="5">
    <w:nsid w:val="49164C50"/>
    <w:multiLevelType w:val="singleLevel"/>
    <w:tmpl w:val="49164C50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5F5F0623"/>
    <w:multiLevelType w:val="multilevel"/>
    <w:tmpl w:val="5F5F0623"/>
    <w:lvl w:ilvl="0" w:tentative="0">
      <w:start w:val="1"/>
      <w:numFmt w:val="decimal"/>
      <w:pStyle w:val="2"/>
      <w:suff w:val="space"/>
      <w:lvlText w:val="%1"/>
      <w:lvlJc w:val="left"/>
      <w:pPr>
        <w:ind w:left="432" w:hanging="432"/>
      </w:pPr>
      <w:rPr>
        <w:rFonts w:hint="default" w:ascii="Arial" w:hAnsi="Arial" w:cs="Arial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76" w:hanging="576"/>
      </w:pPr>
      <w:rPr>
        <w:rFonts w:hint="default" w:ascii="Arial" w:hAnsi="Arial" w:cs="Arial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720" w:hanging="720"/>
      </w:pPr>
      <w:rPr>
        <w:rFonts w:hint="default" w:ascii="Arial" w:hAnsi="Arial" w:cs="Arial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864" w:hanging="864"/>
      </w:pPr>
      <w:rPr>
        <w:rFonts w:hint="default" w:ascii="Arial" w:hAnsi="Arial" w:cs="Arial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7">
    <w:nsid w:val="6054C80D"/>
    <w:multiLevelType w:val="singleLevel"/>
    <w:tmpl w:val="6054C80D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7A82B330"/>
    <w:multiLevelType w:val="singleLevel"/>
    <w:tmpl w:val="7A82B330"/>
    <w:lvl w:ilvl="0" w:tentative="0">
      <w:start w:val="6"/>
      <w:numFmt w:val="decimal"/>
      <w:suff w:val="nothing"/>
      <w:lvlText w:val="（%1）"/>
      <w:lvlJc w:val="left"/>
      <w:pPr>
        <w:ind w:left="219" w:firstLine="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8"/>
  </w:num>
  <w:num w:numId="5">
    <w:abstractNumId w:val="5"/>
  </w:num>
  <w:num w:numId="6">
    <w:abstractNumId w:val="1"/>
  </w:num>
  <w:num w:numId="7">
    <w:abstractNumId w:val="3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updateFields w:val="true"/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230"/>
  <w:hyphenationZone w:val="360"/>
  <w:drawingGridHorizontalSpacing w:val="115"/>
  <w:drawingGridVerticalSpacing w:val="196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endnotePr>
    <w:numFmt w:val="decimal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JiMTRhNGUyMTY0MWUwOGNkOTYwMDNmMTc2OTYwYTEifQ=="/>
  </w:docVars>
  <w:rsids>
    <w:rsidRoot w:val="00172A27"/>
    <w:rsid w:val="00006488"/>
    <w:rsid w:val="000159A5"/>
    <w:rsid w:val="00024649"/>
    <w:rsid w:val="000277A8"/>
    <w:rsid w:val="00033B44"/>
    <w:rsid w:val="000409FB"/>
    <w:rsid w:val="00041AF8"/>
    <w:rsid w:val="00047656"/>
    <w:rsid w:val="000515F7"/>
    <w:rsid w:val="00051733"/>
    <w:rsid w:val="000746C4"/>
    <w:rsid w:val="00077AC9"/>
    <w:rsid w:val="00080433"/>
    <w:rsid w:val="00082DC0"/>
    <w:rsid w:val="00085509"/>
    <w:rsid w:val="0008694B"/>
    <w:rsid w:val="00097C5B"/>
    <w:rsid w:val="000A17AD"/>
    <w:rsid w:val="000A328B"/>
    <w:rsid w:val="000A33AA"/>
    <w:rsid w:val="000A48F6"/>
    <w:rsid w:val="000A6837"/>
    <w:rsid w:val="000B15EA"/>
    <w:rsid w:val="000B1CC4"/>
    <w:rsid w:val="000C179C"/>
    <w:rsid w:val="000C215A"/>
    <w:rsid w:val="000C68DB"/>
    <w:rsid w:val="000C7136"/>
    <w:rsid w:val="000E508F"/>
    <w:rsid w:val="000F441F"/>
    <w:rsid w:val="000F4F0B"/>
    <w:rsid w:val="000F6554"/>
    <w:rsid w:val="00100734"/>
    <w:rsid w:val="00105BB9"/>
    <w:rsid w:val="00106878"/>
    <w:rsid w:val="001074E2"/>
    <w:rsid w:val="00115CC9"/>
    <w:rsid w:val="00116717"/>
    <w:rsid w:val="00116DA1"/>
    <w:rsid w:val="0012158B"/>
    <w:rsid w:val="00126310"/>
    <w:rsid w:val="00134AC6"/>
    <w:rsid w:val="00137B40"/>
    <w:rsid w:val="00142ACC"/>
    <w:rsid w:val="001447A9"/>
    <w:rsid w:val="00146FD5"/>
    <w:rsid w:val="00151437"/>
    <w:rsid w:val="0015700F"/>
    <w:rsid w:val="00163BEC"/>
    <w:rsid w:val="00165DDB"/>
    <w:rsid w:val="00167885"/>
    <w:rsid w:val="001711A5"/>
    <w:rsid w:val="00173A8F"/>
    <w:rsid w:val="001816E3"/>
    <w:rsid w:val="00184276"/>
    <w:rsid w:val="001842D3"/>
    <w:rsid w:val="00193B34"/>
    <w:rsid w:val="001A55F4"/>
    <w:rsid w:val="001A6AE0"/>
    <w:rsid w:val="001B06ED"/>
    <w:rsid w:val="001B37A9"/>
    <w:rsid w:val="001B554E"/>
    <w:rsid w:val="001D0FE7"/>
    <w:rsid w:val="001D3F00"/>
    <w:rsid w:val="001E1921"/>
    <w:rsid w:val="001E2AD3"/>
    <w:rsid w:val="001E670A"/>
    <w:rsid w:val="001E6C48"/>
    <w:rsid w:val="001F56C2"/>
    <w:rsid w:val="001F7368"/>
    <w:rsid w:val="00206165"/>
    <w:rsid w:val="0022354F"/>
    <w:rsid w:val="0022533C"/>
    <w:rsid w:val="002266C7"/>
    <w:rsid w:val="00226ABF"/>
    <w:rsid w:val="00230B22"/>
    <w:rsid w:val="00232107"/>
    <w:rsid w:val="0023297D"/>
    <w:rsid w:val="00234195"/>
    <w:rsid w:val="00235FD7"/>
    <w:rsid w:val="002416A6"/>
    <w:rsid w:val="00241C10"/>
    <w:rsid w:val="0024211F"/>
    <w:rsid w:val="00242D03"/>
    <w:rsid w:val="0024559F"/>
    <w:rsid w:val="0025495B"/>
    <w:rsid w:val="00254AC7"/>
    <w:rsid w:val="00256DDE"/>
    <w:rsid w:val="0026046E"/>
    <w:rsid w:val="00263362"/>
    <w:rsid w:val="002637B0"/>
    <w:rsid w:val="00266826"/>
    <w:rsid w:val="00267F65"/>
    <w:rsid w:val="0027607A"/>
    <w:rsid w:val="00277F13"/>
    <w:rsid w:val="002877CE"/>
    <w:rsid w:val="00294964"/>
    <w:rsid w:val="002A3A4F"/>
    <w:rsid w:val="002A48F5"/>
    <w:rsid w:val="002C0E0A"/>
    <w:rsid w:val="002C6CDE"/>
    <w:rsid w:val="002E3CD3"/>
    <w:rsid w:val="002F0AFC"/>
    <w:rsid w:val="002F1D6F"/>
    <w:rsid w:val="002F3CD3"/>
    <w:rsid w:val="002F3CF6"/>
    <w:rsid w:val="002F55F4"/>
    <w:rsid w:val="002F59F3"/>
    <w:rsid w:val="00307077"/>
    <w:rsid w:val="003079C5"/>
    <w:rsid w:val="00310A97"/>
    <w:rsid w:val="0031457B"/>
    <w:rsid w:val="00316BDC"/>
    <w:rsid w:val="00322411"/>
    <w:rsid w:val="00323918"/>
    <w:rsid w:val="003243D5"/>
    <w:rsid w:val="00325A59"/>
    <w:rsid w:val="00330B6A"/>
    <w:rsid w:val="00331641"/>
    <w:rsid w:val="00332951"/>
    <w:rsid w:val="00332D47"/>
    <w:rsid w:val="00332E82"/>
    <w:rsid w:val="00334289"/>
    <w:rsid w:val="0033525A"/>
    <w:rsid w:val="00335F23"/>
    <w:rsid w:val="00337A7C"/>
    <w:rsid w:val="00341E61"/>
    <w:rsid w:val="00356F08"/>
    <w:rsid w:val="003647B8"/>
    <w:rsid w:val="0036641E"/>
    <w:rsid w:val="00366C84"/>
    <w:rsid w:val="00370AEB"/>
    <w:rsid w:val="0037313A"/>
    <w:rsid w:val="00373B9A"/>
    <w:rsid w:val="00374BF9"/>
    <w:rsid w:val="00381D6B"/>
    <w:rsid w:val="00385503"/>
    <w:rsid w:val="003861B8"/>
    <w:rsid w:val="003870C0"/>
    <w:rsid w:val="003945B0"/>
    <w:rsid w:val="003978F7"/>
    <w:rsid w:val="003A6D16"/>
    <w:rsid w:val="003B7730"/>
    <w:rsid w:val="003C0165"/>
    <w:rsid w:val="003C1195"/>
    <w:rsid w:val="003D19D5"/>
    <w:rsid w:val="003D4E50"/>
    <w:rsid w:val="003D4FDC"/>
    <w:rsid w:val="003D5586"/>
    <w:rsid w:val="003E0A59"/>
    <w:rsid w:val="003F1A17"/>
    <w:rsid w:val="003F1CFC"/>
    <w:rsid w:val="003F7DA9"/>
    <w:rsid w:val="004155D3"/>
    <w:rsid w:val="00417236"/>
    <w:rsid w:val="0042160B"/>
    <w:rsid w:val="00421F9D"/>
    <w:rsid w:val="00424FF3"/>
    <w:rsid w:val="00430EA0"/>
    <w:rsid w:val="00431B07"/>
    <w:rsid w:val="00435EC5"/>
    <w:rsid w:val="00436313"/>
    <w:rsid w:val="004459EC"/>
    <w:rsid w:val="0045361E"/>
    <w:rsid w:val="00453E75"/>
    <w:rsid w:val="0045636B"/>
    <w:rsid w:val="0045735C"/>
    <w:rsid w:val="00463969"/>
    <w:rsid w:val="004639B1"/>
    <w:rsid w:val="0046400E"/>
    <w:rsid w:val="004679DE"/>
    <w:rsid w:val="00485207"/>
    <w:rsid w:val="004857EA"/>
    <w:rsid w:val="00491BC6"/>
    <w:rsid w:val="0049224F"/>
    <w:rsid w:val="004A0F51"/>
    <w:rsid w:val="004B347C"/>
    <w:rsid w:val="004B51CC"/>
    <w:rsid w:val="004B5FEA"/>
    <w:rsid w:val="004C1AD0"/>
    <w:rsid w:val="004C70C9"/>
    <w:rsid w:val="004D219A"/>
    <w:rsid w:val="004D6B39"/>
    <w:rsid w:val="004E2C25"/>
    <w:rsid w:val="004E5E6A"/>
    <w:rsid w:val="004F1E40"/>
    <w:rsid w:val="00501735"/>
    <w:rsid w:val="00505F2B"/>
    <w:rsid w:val="005063B0"/>
    <w:rsid w:val="0052665E"/>
    <w:rsid w:val="00530949"/>
    <w:rsid w:val="005334CA"/>
    <w:rsid w:val="00537CCF"/>
    <w:rsid w:val="00541BAE"/>
    <w:rsid w:val="005428FC"/>
    <w:rsid w:val="00544206"/>
    <w:rsid w:val="00545B17"/>
    <w:rsid w:val="005475B7"/>
    <w:rsid w:val="0055139D"/>
    <w:rsid w:val="005603B3"/>
    <w:rsid w:val="00560BFA"/>
    <w:rsid w:val="00562FF1"/>
    <w:rsid w:val="005631D0"/>
    <w:rsid w:val="0056456A"/>
    <w:rsid w:val="00564BC0"/>
    <w:rsid w:val="005660E7"/>
    <w:rsid w:val="005664A6"/>
    <w:rsid w:val="00566742"/>
    <w:rsid w:val="0057137D"/>
    <w:rsid w:val="00572AE9"/>
    <w:rsid w:val="0057506C"/>
    <w:rsid w:val="005775C9"/>
    <w:rsid w:val="005871F0"/>
    <w:rsid w:val="00593D09"/>
    <w:rsid w:val="005A54F4"/>
    <w:rsid w:val="005A6D16"/>
    <w:rsid w:val="005B1250"/>
    <w:rsid w:val="005B576B"/>
    <w:rsid w:val="005C0BA5"/>
    <w:rsid w:val="005C64FC"/>
    <w:rsid w:val="005D26B6"/>
    <w:rsid w:val="005D48E1"/>
    <w:rsid w:val="005E3C5C"/>
    <w:rsid w:val="005E65CC"/>
    <w:rsid w:val="005E69BA"/>
    <w:rsid w:val="005F1DC4"/>
    <w:rsid w:val="005F5039"/>
    <w:rsid w:val="005F5F60"/>
    <w:rsid w:val="005F6412"/>
    <w:rsid w:val="00600E2B"/>
    <w:rsid w:val="00604EB4"/>
    <w:rsid w:val="00605A44"/>
    <w:rsid w:val="006065EE"/>
    <w:rsid w:val="006069A8"/>
    <w:rsid w:val="006203EE"/>
    <w:rsid w:val="00622BBF"/>
    <w:rsid w:val="006236E7"/>
    <w:rsid w:val="0062514A"/>
    <w:rsid w:val="00625238"/>
    <w:rsid w:val="006254ED"/>
    <w:rsid w:val="0062618E"/>
    <w:rsid w:val="00636575"/>
    <w:rsid w:val="00641B64"/>
    <w:rsid w:val="00645D78"/>
    <w:rsid w:val="00656905"/>
    <w:rsid w:val="0066690E"/>
    <w:rsid w:val="00670027"/>
    <w:rsid w:val="0067227B"/>
    <w:rsid w:val="00672DEA"/>
    <w:rsid w:val="006731A3"/>
    <w:rsid w:val="00676177"/>
    <w:rsid w:val="006802CB"/>
    <w:rsid w:val="0068209D"/>
    <w:rsid w:val="006833A5"/>
    <w:rsid w:val="00691D7D"/>
    <w:rsid w:val="00691F5C"/>
    <w:rsid w:val="00692528"/>
    <w:rsid w:val="00692F1C"/>
    <w:rsid w:val="00695764"/>
    <w:rsid w:val="00696893"/>
    <w:rsid w:val="00697108"/>
    <w:rsid w:val="006A1543"/>
    <w:rsid w:val="006B00C4"/>
    <w:rsid w:val="006B15C1"/>
    <w:rsid w:val="006B4AFB"/>
    <w:rsid w:val="006C43AA"/>
    <w:rsid w:val="006D27A1"/>
    <w:rsid w:val="006D27FA"/>
    <w:rsid w:val="006E2A62"/>
    <w:rsid w:val="006E430E"/>
    <w:rsid w:val="006E6F76"/>
    <w:rsid w:val="006F14F5"/>
    <w:rsid w:val="006F71FF"/>
    <w:rsid w:val="0070433D"/>
    <w:rsid w:val="007044B1"/>
    <w:rsid w:val="0070790C"/>
    <w:rsid w:val="00711D85"/>
    <w:rsid w:val="007155B4"/>
    <w:rsid w:val="00715B65"/>
    <w:rsid w:val="007222BA"/>
    <w:rsid w:val="00727E6B"/>
    <w:rsid w:val="00740DA5"/>
    <w:rsid w:val="007437D4"/>
    <w:rsid w:val="007477C3"/>
    <w:rsid w:val="00757C70"/>
    <w:rsid w:val="00757D84"/>
    <w:rsid w:val="00761D2D"/>
    <w:rsid w:val="007678E4"/>
    <w:rsid w:val="007702DF"/>
    <w:rsid w:val="00773116"/>
    <w:rsid w:val="0077545F"/>
    <w:rsid w:val="0077558E"/>
    <w:rsid w:val="00777E4F"/>
    <w:rsid w:val="0078397D"/>
    <w:rsid w:val="00792792"/>
    <w:rsid w:val="00793293"/>
    <w:rsid w:val="00793FE2"/>
    <w:rsid w:val="0079541C"/>
    <w:rsid w:val="00795E65"/>
    <w:rsid w:val="007A47E9"/>
    <w:rsid w:val="007A48FC"/>
    <w:rsid w:val="007A4A8C"/>
    <w:rsid w:val="007A7643"/>
    <w:rsid w:val="007B0A7A"/>
    <w:rsid w:val="007B1B2F"/>
    <w:rsid w:val="007B3025"/>
    <w:rsid w:val="007C077B"/>
    <w:rsid w:val="007C0D25"/>
    <w:rsid w:val="007C1DA6"/>
    <w:rsid w:val="007C2E5B"/>
    <w:rsid w:val="007C41C8"/>
    <w:rsid w:val="007C5486"/>
    <w:rsid w:val="007C63A1"/>
    <w:rsid w:val="007C63FB"/>
    <w:rsid w:val="007C6C57"/>
    <w:rsid w:val="007D135F"/>
    <w:rsid w:val="007D1CB4"/>
    <w:rsid w:val="007D4763"/>
    <w:rsid w:val="007D5A52"/>
    <w:rsid w:val="007E0E4B"/>
    <w:rsid w:val="007E1814"/>
    <w:rsid w:val="007E3DD6"/>
    <w:rsid w:val="007E4B1C"/>
    <w:rsid w:val="007E5956"/>
    <w:rsid w:val="007F2789"/>
    <w:rsid w:val="007F5440"/>
    <w:rsid w:val="007F65C2"/>
    <w:rsid w:val="007F75C6"/>
    <w:rsid w:val="00801CE0"/>
    <w:rsid w:val="00806A29"/>
    <w:rsid w:val="00807FC6"/>
    <w:rsid w:val="00810587"/>
    <w:rsid w:val="00811988"/>
    <w:rsid w:val="00820932"/>
    <w:rsid w:val="00821C44"/>
    <w:rsid w:val="00824461"/>
    <w:rsid w:val="00824FAE"/>
    <w:rsid w:val="00825467"/>
    <w:rsid w:val="00827CD5"/>
    <w:rsid w:val="00832466"/>
    <w:rsid w:val="00833655"/>
    <w:rsid w:val="00840BF1"/>
    <w:rsid w:val="008543FE"/>
    <w:rsid w:val="008554F3"/>
    <w:rsid w:val="00856573"/>
    <w:rsid w:val="008670AA"/>
    <w:rsid w:val="00871854"/>
    <w:rsid w:val="00873B2C"/>
    <w:rsid w:val="00873EC4"/>
    <w:rsid w:val="008743BC"/>
    <w:rsid w:val="00875DBB"/>
    <w:rsid w:val="0088045F"/>
    <w:rsid w:val="0088405C"/>
    <w:rsid w:val="00891650"/>
    <w:rsid w:val="00893381"/>
    <w:rsid w:val="008A0275"/>
    <w:rsid w:val="008A27F9"/>
    <w:rsid w:val="008B38C3"/>
    <w:rsid w:val="008B3DCA"/>
    <w:rsid w:val="008B507E"/>
    <w:rsid w:val="008C74AF"/>
    <w:rsid w:val="008D0653"/>
    <w:rsid w:val="008D0B0C"/>
    <w:rsid w:val="008D1551"/>
    <w:rsid w:val="008D5BC7"/>
    <w:rsid w:val="008E15CE"/>
    <w:rsid w:val="008E1695"/>
    <w:rsid w:val="008E2EBA"/>
    <w:rsid w:val="008F08C1"/>
    <w:rsid w:val="00900C6C"/>
    <w:rsid w:val="00902FAA"/>
    <w:rsid w:val="0090523A"/>
    <w:rsid w:val="009055EB"/>
    <w:rsid w:val="00920D8A"/>
    <w:rsid w:val="00921A35"/>
    <w:rsid w:val="00924857"/>
    <w:rsid w:val="00927D12"/>
    <w:rsid w:val="009314B3"/>
    <w:rsid w:val="0093543C"/>
    <w:rsid w:val="0093590D"/>
    <w:rsid w:val="00936157"/>
    <w:rsid w:val="0093682D"/>
    <w:rsid w:val="00940145"/>
    <w:rsid w:val="00941BB0"/>
    <w:rsid w:val="00941BC8"/>
    <w:rsid w:val="009478B0"/>
    <w:rsid w:val="00960E3E"/>
    <w:rsid w:val="0096224F"/>
    <w:rsid w:val="00962C51"/>
    <w:rsid w:val="009635DC"/>
    <w:rsid w:val="0097489D"/>
    <w:rsid w:val="00975456"/>
    <w:rsid w:val="00976FD6"/>
    <w:rsid w:val="00977336"/>
    <w:rsid w:val="009833AC"/>
    <w:rsid w:val="00987BAB"/>
    <w:rsid w:val="009942FD"/>
    <w:rsid w:val="009950F6"/>
    <w:rsid w:val="00996152"/>
    <w:rsid w:val="00996AE5"/>
    <w:rsid w:val="009A189F"/>
    <w:rsid w:val="009A19B3"/>
    <w:rsid w:val="009B0B5A"/>
    <w:rsid w:val="009B58F6"/>
    <w:rsid w:val="009B7581"/>
    <w:rsid w:val="009C1443"/>
    <w:rsid w:val="009C2FC4"/>
    <w:rsid w:val="009C3D5A"/>
    <w:rsid w:val="009C4F55"/>
    <w:rsid w:val="009C6631"/>
    <w:rsid w:val="009D02CF"/>
    <w:rsid w:val="009D428C"/>
    <w:rsid w:val="009D5070"/>
    <w:rsid w:val="009D60BC"/>
    <w:rsid w:val="009E1252"/>
    <w:rsid w:val="009E2C7D"/>
    <w:rsid w:val="009F42F7"/>
    <w:rsid w:val="00A07015"/>
    <w:rsid w:val="00A07A43"/>
    <w:rsid w:val="00A17530"/>
    <w:rsid w:val="00A20AE8"/>
    <w:rsid w:val="00A230E3"/>
    <w:rsid w:val="00A34627"/>
    <w:rsid w:val="00A37AE7"/>
    <w:rsid w:val="00A417BB"/>
    <w:rsid w:val="00A42364"/>
    <w:rsid w:val="00A43BFC"/>
    <w:rsid w:val="00A450E0"/>
    <w:rsid w:val="00A50CB7"/>
    <w:rsid w:val="00A52521"/>
    <w:rsid w:val="00A54A1E"/>
    <w:rsid w:val="00A61DCA"/>
    <w:rsid w:val="00A63CB5"/>
    <w:rsid w:val="00A64D7B"/>
    <w:rsid w:val="00A7092F"/>
    <w:rsid w:val="00A74377"/>
    <w:rsid w:val="00A74A68"/>
    <w:rsid w:val="00A74DF1"/>
    <w:rsid w:val="00A77893"/>
    <w:rsid w:val="00A77B69"/>
    <w:rsid w:val="00A8761D"/>
    <w:rsid w:val="00A94D9F"/>
    <w:rsid w:val="00AA2315"/>
    <w:rsid w:val="00AA4DEA"/>
    <w:rsid w:val="00AA59A3"/>
    <w:rsid w:val="00AB0F24"/>
    <w:rsid w:val="00AB2BC7"/>
    <w:rsid w:val="00AB3A43"/>
    <w:rsid w:val="00AB6B9B"/>
    <w:rsid w:val="00AC0324"/>
    <w:rsid w:val="00AC12F2"/>
    <w:rsid w:val="00AC2D27"/>
    <w:rsid w:val="00AC5516"/>
    <w:rsid w:val="00AC7725"/>
    <w:rsid w:val="00AD02E0"/>
    <w:rsid w:val="00AD1B79"/>
    <w:rsid w:val="00AD6882"/>
    <w:rsid w:val="00AE1E8F"/>
    <w:rsid w:val="00AE2C0C"/>
    <w:rsid w:val="00AE2CF2"/>
    <w:rsid w:val="00AE2FA7"/>
    <w:rsid w:val="00AF2F09"/>
    <w:rsid w:val="00B03025"/>
    <w:rsid w:val="00B14ECE"/>
    <w:rsid w:val="00B16040"/>
    <w:rsid w:val="00B20961"/>
    <w:rsid w:val="00B21F86"/>
    <w:rsid w:val="00B246D6"/>
    <w:rsid w:val="00B257CE"/>
    <w:rsid w:val="00B25B91"/>
    <w:rsid w:val="00B31413"/>
    <w:rsid w:val="00B3255E"/>
    <w:rsid w:val="00B36000"/>
    <w:rsid w:val="00B4494F"/>
    <w:rsid w:val="00B44C81"/>
    <w:rsid w:val="00B44C91"/>
    <w:rsid w:val="00B47790"/>
    <w:rsid w:val="00B53085"/>
    <w:rsid w:val="00B53E88"/>
    <w:rsid w:val="00B56651"/>
    <w:rsid w:val="00B60936"/>
    <w:rsid w:val="00B60E90"/>
    <w:rsid w:val="00B620B1"/>
    <w:rsid w:val="00B65DDC"/>
    <w:rsid w:val="00B70FAE"/>
    <w:rsid w:val="00B72FCA"/>
    <w:rsid w:val="00B7549C"/>
    <w:rsid w:val="00B82C05"/>
    <w:rsid w:val="00B83B2A"/>
    <w:rsid w:val="00B871D5"/>
    <w:rsid w:val="00B9074C"/>
    <w:rsid w:val="00B966C4"/>
    <w:rsid w:val="00B97CF5"/>
    <w:rsid w:val="00B97F84"/>
    <w:rsid w:val="00BA11C1"/>
    <w:rsid w:val="00BA532D"/>
    <w:rsid w:val="00BB12A7"/>
    <w:rsid w:val="00BB4CCD"/>
    <w:rsid w:val="00BB7BDE"/>
    <w:rsid w:val="00BC4844"/>
    <w:rsid w:val="00BD5FC8"/>
    <w:rsid w:val="00BD7756"/>
    <w:rsid w:val="00BE59F6"/>
    <w:rsid w:val="00BE7992"/>
    <w:rsid w:val="00BF3FCA"/>
    <w:rsid w:val="00BF50F5"/>
    <w:rsid w:val="00C01A98"/>
    <w:rsid w:val="00C0276A"/>
    <w:rsid w:val="00C050A5"/>
    <w:rsid w:val="00C078D5"/>
    <w:rsid w:val="00C10E66"/>
    <w:rsid w:val="00C1729F"/>
    <w:rsid w:val="00C220E1"/>
    <w:rsid w:val="00C231B0"/>
    <w:rsid w:val="00C253F9"/>
    <w:rsid w:val="00C260BC"/>
    <w:rsid w:val="00C31365"/>
    <w:rsid w:val="00C375CC"/>
    <w:rsid w:val="00C37F17"/>
    <w:rsid w:val="00C44F62"/>
    <w:rsid w:val="00C51FFA"/>
    <w:rsid w:val="00C522BB"/>
    <w:rsid w:val="00C54913"/>
    <w:rsid w:val="00C54BB4"/>
    <w:rsid w:val="00C55CE6"/>
    <w:rsid w:val="00C6328A"/>
    <w:rsid w:val="00C67674"/>
    <w:rsid w:val="00C72516"/>
    <w:rsid w:val="00C76B9D"/>
    <w:rsid w:val="00C83A35"/>
    <w:rsid w:val="00C85F47"/>
    <w:rsid w:val="00C9138A"/>
    <w:rsid w:val="00CA057E"/>
    <w:rsid w:val="00CA1185"/>
    <w:rsid w:val="00CA6769"/>
    <w:rsid w:val="00CB2377"/>
    <w:rsid w:val="00CB641D"/>
    <w:rsid w:val="00CB7913"/>
    <w:rsid w:val="00CD05DB"/>
    <w:rsid w:val="00CD0C60"/>
    <w:rsid w:val="00CD2B12"/>
    <w:rsid w:val="00CE6D72"/>
    <w:rsid w:val="00CF4832"/>
    <w:rsid w:val="00CF70D2"/>
    <w:rsid w:val="00D0038E"/>
    <w:rsid w:val="00D023B9"/>
    <w:rsid w:val="00D0458D"/>
    <w:rsid w:val="00D1289A"/>
    <w:rsid w:val="00D12A8B"/>
    <w:rsid w:val="00D12EA9"/>
    <w:rsid w:val="00D1485D"/>
    <w:rsid w:val="00D23060"/>
    <w:rsid w:val="00D238DF"/>
    <w:rsid w:val="00D2691A"/>
    <w:rsid w:val="00D276E5"/>
    <w:rsid w:val="00D33D6B"/>
    <w:rsid w:val="00D44810"/>
    <w:rsid w:val="00D466EE"/>
    <w:rsid w:val="00D5268B"/>
    <w:rsid w:val="00D53A82"/>
    <w:rsid w:val="00D57670"/>
    <w:rsid w:val="00D70C37"/>
    <w:rsid w:val="00D71B77"/>
    <w:rsid w:val="00D71ECD"/>
    <w:rsid w:val="00D725DC"/>
    <w:rsid w:val="00D7512B"/>
    <w:rsid w:val="00D75EE2"/>
    <w:rsid w:val="00D7654A"/>
    <w:rsid w:val="00D8447C"/>
    <w:rsid w:val="00D8658C"/>
    <w:rsid w:val="00D92373"/>
    <w:rsid w:val="00D94517"/>
    <w:rsid w:val="00D94F8B"/>
    <w:rsid w:val="00DA2406"/>
    <w:rsid w:val="00DB0756"/>
    <w:rsid w:val="00DB19D5"/>
    <w:rsid w:val="00DB26E9"/>
    <w:rsid w:val="00DB4BB0"/>
    <w:rsid w:val="00DB5E99"/>
    <w:rsid w:val="00DC2693"/>
    <w:rsid w:val="00DC54A3"/>
    <w:rsid w:val="00DC742D"/>
    <w:rsid w:val="00DD01D0"/>
    <w:rsid w:val="00DD06DF"/>
    <w:rsid w:val="00DD755C"/>
    <w:rsid w:val="00DE24F9"/>
    <w:rsid w:val="00DF11B6"/>
    <w:rsid w:val="00DF17A5"/>
    <w:rsid w:val="00DF2746"/>
    <w:rsid w:val="00DF4648"/>
    <w:rsid w:val="00DF70DA"/>
    <w:rsid w:val="00E04A65"/>
    <w:rsid w:val="00E05650"/>
    <w:rsid w:val="00E06745"/>
    <w:rsid w:val="00E11C85"/>
    <w:rsid w:val="00E15301"/>
    <w:rsid w:val="00E15A9B"/>
    <w:rsid w:val="00E15FB0"/>
    <w:rsid w:val="00E17059"/>
    <w:rsid w:val="00E17720"/>
    <w:rsid w:val="00E242CE"/>
    <w:rsid w:val="00E24667"/>
    <w:rsid w:val="00E304FB"/>
    <w:rsid w:val="00E313D1"/>
    <w:rsid w:val="00E31679"/>
    <w:rsid w:val="00E3167F"/>
    <w:rsid w:val="00E3464C"/>
    <w:rsid w:val="00E34C0E"/>
    <w:rsid w:val="00E46035"/>
    <w:rsid w:val="00E4730C"/>
    <w:rsid w:val="00E544B6"/>
    <w:rsid w:val="00E64CAD"/>
    <w:rsid w:val="00E66F79"/>
    <w:rsid w:val="00E72D19"/>
    <w:rsid w:val="00E76DBA"/>
    <w:rsid w:val="00E964A4"/>
    <w:rsid w:val="00E965E3"/>
    <w:rsid w:val="00EA12C9"/>
    <w:rsid w:val="00EA23CA"/>
    <w:rsid w:val="00EA2FF6"/>
    <w:rsid w:val="00EB2F19"/>
    <w:rsid w:val="00EB4E7D"/>
    <w:rsid w:val="00EB6A60"/>
    <w:rsid w:val="00EC136B"/>
    <w:rsid w:val="00EC5F63"/>
    <w:rsid w:val="00EC7C4A"/>
    <w:rsid w:val="00ED0B01"/>
    <w:rsid w:val="00ED30C0"/>
    <w:rsid w:val="00ED67BC"/>
    <w:rsid w:val="00EE3847"/>
    <w:rsid w:val="00EE5C78"/>
    <w:rsid w:val="00EF329D"/>
    <w:rsid w:val="00EF68F2"/>
    <w:rsid w:val="00F01417"/>
    <w:rsid w:val="00F07A5B"/>
    <w:rsid w:val="00F16AD8"/>
    <w:rsid w:val="00F170AF"/>
    <w:rsid w:val="00F20EEC"/>
    <w:rsid w:val="00F2596B"/>
    <w:rsid w:val="00F30039"/>
    <w:rsid w:val="00F34CFB"/>
    <w:rsid w:val="00F3692D"/>
    <w:rsid w:val="00F36B73"/>
    <w:rsid w:val="00F40D18"/>
    <w:rsid w:val="00F41ABA"/>
    <w:rsid w:val="00F41F25"/>
    <w:rsid w:val="00F4331A"/>
    <w:rsid w:val="00F44126"/>
    <w:rsid w:val="00F45B51"/>
    <w:rsid w:val="00F61AD3"/>
    <w:rsid w:val="00F6302A"/>
    <w:rsid w:val="00F66CCD"/>
    <w:rsid w:val="00F726A9"/>
    <w:rsid w:val="00F77F39"/>
    <w:rsid w:val="00F94281"/>
    <w:rsid w:val="00FA2473"/>
    <w:rsid w:val="00FA3535"/>
    <w:rsid w:val="00FA4131"/>
    <w:rsid w:val="00FA5A23"/>
    <w:rsid w:val="00FB258F"/>
    <w:rsid w:val="00FB5A34"/>
    <w:rsid w:val="00FB65F0"/>
    <w:rsid w:val="00FB742A"/>
    <w:rsid w:val="00FC0FE0"/>
    <w:rsid w:val="00FC3E92"/>
    <w:rsid w:val="00FC6929"/>
    <w:rsid w:val="00FD7D56"/>
    <w:rsid w:val="00FE02B4"/>
    <w:rsid w:val="00FE1809"/>
    <w:rsid w:val="00FF15DD"/>
    <w:rsid w:val="00FF2AE9"/>
    <w:rsid w:val="00FF3989"/>
    <w:rsid w:val="022A2E24"/>
    <w:rsid w:val="03F54622"/>
    <w:rsid w:val="053D418E"/>
    <w:rsid w:val="055C6251"/>
    <w:rsid w:val="05C36168"/>
    <w:rsid w:val="06F14102"/>
    <w:rsid w:val="07313B52"/>
    <w:rsid w:val="09E22504"/>
    <w:rsid w:val="0A1C04A7"/>
    <w:rsid w:val="0A7E0490"/>
    <w:rsid w:val="0AE172A6"/>
    <w:rsid w:val="0B376A82"/>
    <w:rsid w:val="0BED7776"/>
    <w:rsid w:val="0D9611DE"/>
    <w:rsid w:val="0EF067DE"/>
    <w:rsid w:val="0F9B44F4"/>
    <w:rsid w:val="0FAB3F6C"/>
    <w:rsid w:val="0FFA4C7D"/>
    <w:rsid w:val="114C519B"/>
    <w:rsid w:val="11876856"/>
    <w:rsid w:val="11FB61E1"/>
    <w:rsid w:val="12FD55AA"/>
    <w:rsid w:val="13340501"/>
    <w:rsid w:val="15570ED3"/>
    <w:rsid w:val="17691170"/>
    <w:rsid w:val="17B33B71"/>
    <w:rsid w:val="1894203C"/>
    <w:rsid w:val="18E27CF7"/>
    <w:rsid w:val="18FB2A0F"/>
    <w:rsid w:val="191339A2"/>
    <w:rsid w:val="1A0C192E"/>
    <w:rsid w:val="1AB13527"/>
    <w:rsid w:val="1B9B7345"/>
    <w:rsid w:val="1C010A88"/>
    <w:rsid w:val="1D772EFF"/>
    <w:rsid w:val="1DE71785"/>
    <w:rsid w:val="1E2C534C"/>
    <w:rsid w:val="1E615F1D"/>
    <w:rsid w:val="21AB2FBC"/>
    <w:rsid w:val="21EA6968"/>
    <w:rsid w:val="21FE54F7"/>
    <w:rsid w:val="22790355"/>
    <w:rsid w:val="235E52B5"/>
    <w:rsid w:val="250A41E7"/>
    <w:rsid w:val="255B3626"/>
    <w:rsid w:val="258738C4"/>
    <w:rsid w:val="26111C85"/>
    <w:rsid w:val="26597983"/>
    <w:rsid w:val="268F40DA"/>
    <w:rsid w:val="26A201E6"/>
    <w:rsid w:val="26E53BD0"/>
    <w:rsid w:val="2822558E"/>
    <w:rsid w:val="28A777C5"/>
    <w:rsid w:val="29094C9F"/>
    <w:rsid w:val="29551B11"/>
    <w:rsid w:val="2A6F4A25"/>
    <w:rsid w:val="2A730309"/>
    <w:rsid w:val="2BA036D7"/>
    <w:rsid w:val="2BDF3C83"/>
    <w:rsid w:val="2C4567AF"/>
    <w:rsid w:val="2C543D4A"/>
    <w:rsid w:val="2C770D72"/>
    <w:rsid w:val="2DE52846"/>
    <w:rsid w:val="2E6700FB"/>
    <w:rsid w:val="2F700046"/>
    <w:rsid w:val="2F8750D9"/>
    <w:rsid w:val="30A347AD"/>
    <w:rsid w:val="30C60961"/>
    <w:rsid w:val="318B53ED"/>
    <w:rsid w:val="32C056EF"/>
    <w:rsid w:val="33863594"/>
    <w:rsid w:val="33B24B4F"/>
    <w:rsid w:val="340776B0"/>
    <w:rsid w:val="35803D09"/>
    <w:rsid w:val="3A5D4335"/>
    <w:rsid w:val="3AAF6F28"/>
    <w:rsid w:val="3AFF67B0"/>
    <w:rsid w:val="3CF31F88"/>
    <w:rsid w:val="3EC66817"/>
    <w:rsid w:val="3F6853D5"/>
    <w:rsid w:val="40AD3FD2"/>
    <w:rsid w:val="410C0577"/>
    <w:rsid w:val="4291610A"/>
    <w:rsid w:val="436A477D"/>
    <w:rsid w:val="45EE1705"/>
    <w:rsid w:val="461D698A"/>
    <w:rsid w:val="46E77455"/>
    <w:rsid w:val="473E5D69"/>
    <w:rsid w:val="48221DEE"/>
    <w:rsid w:val="48F830BC"/>
    <w:rsid w:val="490A74E1"/>
    <w:rsid w:val="494B2EA0"/>
    <w:rsid w:val="49E44464"/>
    <w:rsid w:val="4B6E3D47"/>
    <w:rsid w:val="4BAF2D5C"/>
    <w:rsid w:val="4C232D8F"/>
    <w:rsid w:val="4C71653A"/>
    <w:rsid w:val="4E90092E"/>
    <w:rsid w:val="4E925105"/>
    <w:rsid w:val="505A5968"/>
    <w:rsid w:val="50CD4459"/>
    <w:rsid w:val="51721459"/>
    <w:rsid w:val="5192701A"/>
    <w:rsid w:val="53543900"/>
    <w:rsid w:val="53945460"/>
    <w:rsid w:val="53B0667D"/>
    <w:rsid w:val="58743D4F"/>
    <w:rsid w:val="59D87F15"/>
    <w:rsid w:val="59DF004B"/>
    <w:rsid w:val="5ACE6F7C"/>
    <w:rsid w:val="5CC03FFF"/>
    <w:rsid w:val="5DEA095D"/>
    <w:rsid w:val="5E630D18"/>
    <w:rsid w:val="5FB33935"/>
    <w:rsid w:val="60FE0051"/>
    <w:rsid w:val="61521388"/>
    <w:rsid w:val="61D62B6D"/>
    <w:rsid w:val="62464100"/>
    <w:rsid w:val="62E67F81"/>
    <w:rsid w:val="630D1E66"/>
    <w:rsid w:val="63461218"/>
    <w:rsid w:val="63BF74E3"/>
    <w:rsid w:val="63DF3859"/>
    <w:rsid w:val="63E64644"/>
    <w:rsid w:val="659147D3"/>
    <w:rsid w:val="65FB6120"/>
    <w:rsid w:val="665E3F08"/>
    <w:rsid w:val="6881137C"/>
    <w:rsid w:val="69B749D9"/>
    <w:rsid w:val="69FF06C4"/>
    <w:rsid w:val="6A516C24"/>
    <w:rsid w:val="6B286EED"/>
    <w:rsid w:val="6B5C0A98"/>
    <w:rsid w:val="6BAF7289"/>
    <w:rsid w:val="6C074B0A"/>
    <w:rsid w:val="6C463FAE"/>
    <w:rsid w:val="6C6B594A"/>
    <w:rsid w:val="6E233848"/>
    <w:rsid w:val="6F3A68D7"/>
    <w:rsid w:val="6F792632"/>
    <w:rsid w:val="6FB908CE"/>
    <w:rsid w:val="70157954"/>
    <w:rsid w:val="70291B1C"/>
    <w:rsid w:val="731B6344"/>
    <w:rsid w:val="742E05BB"/>
    <w:rsid w:val="764D461B"/>
    <w:rsid w:val="76BC6CA8"/>
    <w:rsid w:val="775E26EE"/>
    <w:rsid w:val="775F40B0"/>
    <w:rsid w:val="77712422"/>
    <w:rsid w:val="79AC227B"/>
    <w:rsid w:val="79BC380F"/>
    <w:rsid w:val="79E673DD"/>
    <w:rsid w:val="7A480529"/>
    <w:rsid w:val="7B6A0CD5"/>
    <w:rsid w:val="7E117167"/>
    <w:rsid w:val="7E3D0119"/>
    <w:rsid w:val="DD538C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name="footnote text"/>
    <w:lsdException w:unhideWhenUsed="0" w:uiPriority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name="endnote reference"/>
    <w:lsdException w:unhideWhenUsed="0" w:uiPriority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outlineLvl w:val="0"/>
    </w:pPr>
  </w:style>
  <w:style w:type="paragraph" w:styleId="3">
    <w:name w:val="heading 2"/>
    <w:basedOn w:val="1"/>
    <w:next w:val="1"/>
    <w:link w:val="34"/>
    <w:qFormat/>
    <w:uiPriority w:val="0"/>
    <w:pPr>
      <w:keepNext/>
      <w:keepLines/>
      <w:numPr>
        <w:ilvl w:val="1"/>
        <w:numId w:val="1"/>
      </w:numPr>
      <w:spacing w:before="120" w:after="120"/>
      <w:outlineLvl w:val="1"/>
    </w:pPr>
    <w:rPr>
      <w:rFonts w:eastAsia="黑体"/>
      <w:b/>
      <w:sz w:val="30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140"/>
      <w:outlineLvl w:val="2"/>
    </w:pPr>
    <w:rPr>
      <w:rFonts w:eastAsia="黑体"/>
      <w:b/>
      <w:sz w:val="28"/>
    </w:rPr>
  </w:style>
  <w:style w:type="paragraph" w:styleId="5">
    <w:name w:val="heading 4"/>
    <w:basedOn w:val="1"/>
    <w:next w:val="6"/>
    <w:qFormat/>
    <w:uiPriority w:val="0"/>
    <w:pPr>
      <w:numPr>
        <w:ilvl w:val="3"/>
        <w:numId w:val="1"/>
      </w:numPr>
      <w:outlineLvl w:val="3"/>
    </w:pPr>
    <w:rPr>
      <w:rFonts w:eastAsia="黑体"/>
      <w:b/>
    </w:rPr>
  </w:style>
  <w:style w:type="character" w:default="1" w:styleId="27">
    <w:name w:val="Default Paragraph Font"/>
    <w:semiHidden/>
    <w:uiPriority w:val="0"/>
  </w:style>
  <w:style w:type="table" w:default="1" w:styleId="25">
    <w:name w:val="Normal Table"/>
    <w:semiHidden/>
    <w:uiPriority w:val="0"/>
    <w:tblPr>
      <w:tblStyle w:val="25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First Indent"/>
    <w:basedOn w:val="1"/>
    <w:link w:val="35"/>
    <w:uiPriority w:val="0"/>
    <w:pPr>
      <w:ind w:firstLine="498" w:firstLineChars="200"/>
    </w:pPr>
  </w:style>
  <w:style w:type="paragraph" w:styleId="7">
    <w:name w:val="Normal Indent"/>
    <w:basedOn w:val="1"/>
    <w:uiPriority w:val="0"/>
    <w:pPr>
      <w:tabs>
        <w:tab w:val="left" w:pos="377"/>
      </w:tabs>
      <w:ind w:firstLine="420" w:firstLineChars="200"/>
    </w:pPr>
  </w:style>
  <w:style w:type="paragraph" w:styleId="8">
    <w:name w:val="caption"/>
    <w:basedOn w:val="1"/>
    <w:next w:val="6"/>
    <w:qFormat/>
    <w:uiPriority w:val="0"/>
    <w:pPr>
      <w:spacing w:before="152" w:after="160"/>
      <w:jc w:val="center"/>
    </w:pPr>
    <w:rPr>
      <w:rFonts w:cs="Arial"/>
      <w:sz w:val="21"/>
      <w:szCs w:val="21"/>
    </w:rPr>
  </w:style>
  <w:style w:type="paragraph" w:styleId="9">
    <w:name w:val="List Bullet"/>
    <w:basedOn w:val="1"/>
    <w:uiPriority w:val="0"/>
    <w:pPr>
      <w:numPr>
        <w:ilvl w:val="0"/>
        <w:numId w:val="2"/>
      </w:numPr>
    </w:pPr>
  </w:style>
  <w:style w:type="paragraph" w:styleId="10">
    <w:name w:val="Document Map"/>
    <w:basedOn w:val="1"/>
    <w:semiHidden/>
    <w:uiPriority w:val="0"/>
    <w:pPr>
      <w:shd w:val="clear" w:color="auto" w:fill="000080"/>
    </w:pPr>
  </w:style>
  <w:style w:type="paragraph" w:styleId="11">
    <w:name w:val="annotation text"/>
    <w:basedOn w:val="1"/>
    <w:semiHidden/>
    <w:uiPriority w:val="0"/>
    <w:pPr>
      <w:jc w:val="left"/>
    </w:pPr>
  </w:style>
  <w:style w:type="paragraph" w:styleId="12">
    <w:name w:val="Body Text Indent"/>
    <w:basedOn w:val="1"/>
    <w:uiPriority w:val="0"/>
    <w:pPr>
      <w:spacing w:after="120"/>
      <w:ind w:left="420" w:leftChars="200"/>
    </w:pPr>
  </w:style>
  <w:style w:type="paragraph" w:styleId="13">
    <w:name w:val="toc 3"/>
    <w:basedOn w:val="1"/>
    <w:next w:val="1"/>
    <w:uiPriority w:val="39"/>
    <w:pPr>
      <w:tabs>
        <w:tab w:val="right" w:leader="dot" w:pos="8787"/>
      </w:tabs>
      <w:ind w:firstLine="689" w:firstLineChars="300"/>
    </w:pPr>
  </w:style>
  <w:style w:type="paragraph" w:styleId="14">
    <w:name w:val="Plain Text"/>
    <w:basedOn w:val="1"/>
    <w:uiPriority w:val="0"/>
    <w:rPr>
      <w:rFonts w:ascii="宋体" w:hAnsi="Courier New"/>
      <w:sz w:val="21"/>
    </w:rPr>
  </w:style>
  <w:style w:type="paragraph" w:styleId="15">
    <w:name w:val="endnote text"/>
    <w:basedOn w:val="1"/>
    <w:link w:val="36"/>
    <w:semiHidden/>
    <w:uiPriority w:val="0"/>
    <w:pPr>
      <w:snapToGrid w:val="0"/>
      <w:jc w:val="left"/>
    </w:pPr>
  </w:style>
  <w:style w:type="paragraph" w:styleId="16">
    <w:name w:val="Balloon Text"/>
    <w:basedOn w:val="1"/>
    <w:semiHidden/>
    <w:uiPriority w:val="0"/>
    <w:rPr>
      <w:sz w:val="18"/>
      <w:szCs w:val="18"/>
    </w:rPr>
  </w:style>
  <w:style w:type="paragraph" w:styleId="17">
    <w:name w:val="footer"/>
    <w:basedOn w:val="1"/>
    <w:link w:val="3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8">
    <w:name w:val="header"/>
    <w:basedOn w:val="1"/>
    <w:link w:val="3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9">
    <w:name w:val="toc 1"/>
    <w:basedOn w:val="1"/>
    <w:next w:val="1"/>
    <w:link w:val="39"/>
    <w:uiPriority w:val="39"/>
    <w:pPr>
      <w:tabs>
        <w:tab w:val="right" w:leader="dot" w:pos="8787"/>
      </w:tabs>
      <w:spacing w:line="360" w:lineRule="auto"/>
    </w:pPr>
    <w:rPr>
      <w:rFonts w:eastAsia="黑体"/>
      <w:b/>
    </w:rPr>
  </w:style>
  <w:style w:type="paragraph" w:styleId="20">
    <w:name w:val="footnote text"/>
    <w:basedOn w:val="1"/>
    <w:semiHidden/>
    <w:uiPriority w:val="0"/>
    <w:pPr>
      <w:snapToGrid w:val="0"/>
      <w:jc w:val="left"/>
    </w:pPr>
  </w:style>
  <w:style w:type="paragraph" w:styleId="21">
    <w:name w:val="toc 2"/>
    <w:basedOn w:val="1"/>
    <w:next w:val="1"/>
    <w:uiPriority w:val="39"/>
    <w:pPr>
      <w:tabs>
        <w:tab w:val="right" w:leader="dot" w:pos="8787"/>
      </w:tabs>
      <w:ind w:firstLine="230" w:firstLineChars="100"/>
    </w:pPr>
  </w:style>
  <w:style w:type="paragraph" w:styleId="22">
    <w:name w:val="Normal (Web)"/>
    <w:basedOn w:val="1"/>
    <w:unhideWhenUsed/>
    <w:uiPriority w:val="99"/>
    <w:pPr>
      <w:widowControl/>
      <w:spacing w:after="225" w:line="360" w:lineRule="auto"/>
      <w:ind w:firstLine="480"/>
      <w:jc w:val="left"/>
    </w:pPr>
    <w:rPr>
      <w:rFonts w:ascii="宋体" w:hAnsi="宋体" w:cs="宋体"/>
      <w:kern w:val="0"/>
    </w:rPr>
  </w:style>
  <w:style w:type="paragraph" w:styleId="23">
    <w:name w:val="Title"/>
    <w:next w:val="6"/>
    <w:qFormat/>
    <w:uiPriority w:val="0"/>
    <w:pPr>
      <w:keepLines/>
      <w:pageBreakBefore/>
      <w:widowControl w:val="0"/>
      <w:spacing w:before="240" w:after="120"/>
      <w:jc w:val="center"/>
      <w:outlineLvl w:val="0"/>
    </w:pPr>
    <w:rPr>
      <w:rFonts w:eastAsia="黑体"/>
      <w:b/>
      <w:kern w:val="2"/>
      <w:sz w:val="36"/>
      <w:lang w:val="en-US" w:eastAsia="zh-CN" w:bidi="ar-SA"/>
    </w:rPr>
  </w:style>
  <w:style w:type="paragraph" w:styleId="24">
    <w:name w:val="annotation subject"/>
    <w:basedOn w:val="11"/>
    <w:next w:val="11"/>
    <w:semiHidden/>
    <w:uiPriority w:val="0"/>
    <w:rPr>
      <w:b/>
      <w:bCs/>
    </w:rPr>
  </w:style>
  <w:style w:type="table" w:styleId="26">
    <w:name w:val="Table Grid"/>
    <w:basedOn w:val="25"/>
    <w:uiPriority w:val="0"/>
    <w:tblPr>
      <w:tblStyle w:val="25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endnote reference"/>
    <w:semiHidden/>
    <w:uiPriority w:val="0"/>
    <w:rPr>
      <w:rFonts w:ascii="Times New Roman" w:hAnsi="Times New Roman" w:eastAsia="宋体"/>
      <w:sz w:val="24"/>
      <w:szCs w:val="18"/>
      <w:vertAlign w:val="baseline"/>
    </w:rPr>
  </w:style>
  <w:style w:type="character" w:styleId="29">
    <w:name w:val="page number"/>
    <w:basedOn w:val="27"/>
    <w:uiPriority w:val="0"/>
  </w:style>
  <w:style w:type="character" w:styleId="30">
    <w:name w:val="Emphasis"/>
    <w:qFormat/>
    <w:uiPriority w:val="0"/>
    <w:rPr>
      <w:i/>
    </w:rPr>
  </w:style>
  <w:style w:type="character" w:styleId="31">
    <w:name w:val="Hyperlink"/>
    <w:uiPriority w:val="99"/>
    <w:rPr>
      <w:color w:val="0000FF"/>
      <w:u w:val="single"/>
    </w:rPr>
  </w:style>
  <w:style w:type="character" w:styleId="32">
    <w:name w:val="annotation reference"/>
    <w:semiHidden/>
    <w:uiPriority w:val="0"/>
    <w:rPr>
      <w:sz w:val="21"/>
      <w:szCs w:val="21"/>
    </w:rPr>
  </w:style>
  <w:style w:type="character" w:styleId="33">
    <w:name w:val="footnote reference"/>
    <w:semiHidden/>
    <w:uiPriority w:val="0"/>
    <w:rPr>
      <w:rFonts w:ascii="Times New Roman" w:hAnsi="Times New Roman" w:eastAsia="宋体"/>
      <w:sz w:val="18"/>
      <w:vertAlign w:val="superscript"/>
    </w:rPr>
  </w:style>
  <w:style w:type="character" w:customStyle="1" w:styleId="34">
    <w:name w:val="标题 2 Char"/>
    <w:link w:val="3"/>
    <w:uiPriority w:val="0"/>
    <w:rPr>
      <w:rFonts w:eastAsia="黑体"/>
      <w:b/>
      <w:kern w:val="2"/>
      <w:sz w:val="30"/>
      <w:szCs w:val="24"/>
    </w:rPr>
  </w:style>
  <w:style w:type="character" w:customStyle="1" w:styleId="35">
    <w:name w:val="正文首行缩进 Char"/>
    <w:link w:val="6"/>
    <w:uiPriority w:val="0"/>
    <w:rPr>
      <w:kern w:val="2"/>
      <w:sz w:val="24"/>
      <w:szCs w:val="24"/>
    </w:rPr>
  </w:style>
  <w:style w:type="character" w:customStyle="1" w:styleId="36">
    <w:name w:val="尾注文本 Char"/>
    <w:link w:val="15"/>
    <w:semiHidden/>
    <w:uiPriority w:val="0"/>
    <w:rPr>
      <w:kern w:val="2"/>
      <w:sz w:val="24"/>
      <w:szCs w:val="24"/>
    </w:rPr>
  </w:style>
  <w:style w:type="character" w:customStyle="1" w:styleId="37">
    <w:name w:val="页脚 Char"/>
    <w:link w:val="17"/>
    <w:uiPriority w:val="99"/>
    <w:rPr>
      <w:kern w:val="2"/>
      <w:sz w:val="18"/>
      <w:szCs w:val="24"/>
    </w:rPr>
  </w:style>
  <w:style w:type="character" w:customStyle="1" w:styleId="38">
    <w:name w:val="页眉 Char"/>
    <w:link w:val="18"/>
    <w:uiPriority w:val="0"/>
    <w:rPr>
      <w:kern w:val="2"/>
      <w:sz w:val="18"/>
      <w:szCs w:val="24"/>
    </w:rPr>
  </w:style>
  <w:style w:type="character" w:customStyle="1" w:styleId="39">
    <w:name w:val="目录 1 Char"/>
    <w:link w:val="19"/>
    <w:uiPriority w:val="39"/>
    <w:rPr>
      <w:rFonts w:eastAsia="黑体"/>
      <w:b/>
    </w:rPr>
  </w:style>
  <w:style w:type="character" w:customStyle="1" w:styleId="40">
    <w:name w:val="图表 Char Char Char Char Char"/>
    <w:link w:val="41"/>
    <w:uiPriority w:val="0"/>
    <w:rPr>
      <w:rFonts w:ascii="黑体" w:eastAsia="黑体"/>
      <w:kern w:val="2"/>
      <w:sz w:val="21"/>
      <w:szCs w:val="21"/>
      <w:lang w:val="en-US" w:eastAsia="zh-CN" w:bidi="ar-SA"/>
    </w:rPr>
  </w:style>
  <w:style w:type="paragraph" w:customStyle="1" w:styleId="41">
    <w:name w:val="图表 Char Char Char Char"/>
    <w:basedOn w:val="1"/>
    <w:link w:val="40"/>
    <w:uiPriority w:val="0"/>
    <w:pPr>
      <w:adjustRightInd w:val="0"/>
      <w:snapToGrid w:val="0"/>
      <w:spacing w:before="156" w:beforeLines="50" w:line="0" w:lineRule="atLeast"/>
      <w:jc w:val="center"/>
    </w:pPr>
    <w:rPr>
      <w:rFonts w:ascii="黑体" w:eastAsia="黑体"/>
      <w:sz w:val="21"/>
      <w:szCs w:val="21"/>
    </w:rPr>
  </w:style>
  <w:style w:type="character" w:customStyle="1" w:styleId="42">
    <w:name w:val="章标题(不加入目录内) Char"/>
    <w:link w:val="43"/>
    <w:uiPriority w:val="0"/>
  </w:style>
  <w:style w:type="paragraph" w:customStyle="1" w:styleId="43">
    <w:name w:val="章标题(不加入目录内)"/>
    <w:basedOn w:val="23"/>
    <w:link w:val="42"/>
    <w:uiPriority w:val="0"/>
    <w:pPr>
      <w:outlineLvl w:val="9"/>
    </w:pPr>
  </w:style>
  <w:style w:type="character" w:customStyle="1" w:styleId="44">
    <w:name w:val="样式1 字符"/>
    <w:link w:val="45"/>
    <w:uiPriority w:val="0"/>
    <w:rPr>
      <w:rFonts w:ascii="宋体" w:hAnsi="宋体" w:cs="宋体"/>
      <w:sz w:val="24"/>
      <w:szCs w:val="24"/>
    </w:rPr>
  </w:style>
  <w:style w:type="paragraph" w:customStyle="1" w:styleId="45">
    <w:name w:val="样式1"/>
    <w:basedOn w:val="1"/>
    <w:link w:val="44"/>
    <w:qFormat/>
    <w:uiPriority w:val="0"/>
    <w:pPr>
      <w:widowControl/>
      <w:ind w:firstLine="200" w:firstLineChars="200"/>
      <w:jc w:val="left"/>
    </w:pPr>
    <w:rPr>
      <w:rFonts w:ascii="宋体" w:hAnsi="宋体" w:cs="宋体"/>
      <w:kern w:val="0"/>
    </w:rPr>
  </w:style>
  <w:style w:type="character" w:customStyle="1" w:styleId="46">
    <w:name w:val="样式 尾注引用"/>
    <w:uiPriority w:val="0"/>
    <w:rPr>
      <w:rFonts w:ascii="Times New Roman" w:hAnsi="Times New Roman" w:eastAsia="宋体"/>
      <w:sz w:val="24"/>
      <w:szCs w:val="28"/>
      <w:vertAlign w:val="superscript"/>
    </w:rPr>
  </w:style>
  <w:style w:type="paragraph" w:customStyle="1" w:styleId="47">
    <w:name w:val="正文图片"/>
    <w:next w:val="1"/>
    <w:qFormat/>
    <w:uiPriority w:val="0"/>
    <w:pPr>
      <w:jc w:val="center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8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49">
    <w:name w:val="中文表题"/>
    <w:basedOn w:val="50"/>
    <w:uiPriority w:val="0"/>
    <w:pPr>
      <w:tabs>
        <w:tab w:val="left" w:pos="360"/>
      </w:tabs>
      <w:spacing w:after="0"/>
    </w:pPr>
  </w:style>
  <w:style w:type="paragraph" w:customStyle="1" w:styleId="50">
    <w:name w:val="表题"/>
    <w:basedOn w:val="9"/>
    <w:uiPriority w:val="0"/>
    <w:pPr>
      <w:widowControl/>
      <w:numPr>
        <w:ilvl w:val="0"/>
        <w:numId w:val="0"/>
      </w:numPr>
      <w:overflowPunct w:val="0"/>
      <w:autoSpaceDE w:val="0"/>
      <w:autoSpaceDN w:val="0"/>
      <w:adjustRightInd w:val="0"/>
      <w:spacing w:before="120" w:after="60" w:line="380" w:lineRule="exact"/>
      <w:ind w:left="227" w:right="227"/>
      <w:textAlignment w:val="baseline"/>
    </w:pPr>
    <w:rPr>
      <w:color w:val="000000"/>
      <w:spacing w:val="6"/>
      <w:kern w:val="0"/>
      <w:sz w:val="22"/>
    </w:rPr>
  </w:style>
  <w:style w:type="paragraph" w:customStyle="1" w:styleId="51">
    <w:name w:val="灯泡注释(打印无效)"/>
    <w:basedOn w:val="6"/>
    <w:uiPriority w:val="0"/>
    <w:pPr>
      <w:snapToGrid w:val="0"/>
      <w:ind w:firstLine="0" w:firstLineChars="0"/>
    </w:pPr>
    <w:rPr>
      <w:i/>
      <w:vanish/>
      <w:color w:val="FF0000"/>
      <w:sz w:val="21"/>
      <w:szCs w:val="21"/>
    </w:rPr>
  </w:style>
  <w:style w:type="paragraph" w:customStyle="1" w:styleId="52">
    <w:name w:val="图表内容"/>
    <w:basedOn w:val="1"/>
    <w:uiPriority w:val="0"/>
    <w:pPr>
      <w:ind w:left="139" w:leftChars="58" w:firstLine="2"/>
      <w:jc w:val="center"/>
    </w:pPr>
    <w:rPr>
      <w:rFonts w:ascii="宋体" w:hAnsi="宋体"/>
      <w:b/>
      <w:bCs/>
      <w:sz w:val="21"/>
      <w:szCs w:val="24"/>
    </w:rPr>
  </w:style>
  <w:style w:type="paragraph" w:styleId="53">
    <w:name w:val="List Paragraph"/>
    <w:basedOn w:val="1"/>
    <w:qFormat/>
    <w:uiPriority w:val="34"/>
    <w:pPr>
      <w:ind w:firstLine="420" w:firstLineChars="200"/>
    </w:pPr>
    <w:rPr>
      <w:rFonts w:ascii="等线" w:hAnsi="等线" w:eastAsia="等线"/>
      <w:sz w:val="21"/>
      <w:szCs w:val="22"/>
    </w:rPr>
  </w:style>
  <w:style w:type="paragraph" w:customStyle="1" w:styleId="54">
    <w:name w:val="tu 2"/>
    <w:basedOn w:val="1"/>
    <w:qFormat/>
    <w:uiPriority w:val="0"/>
    <w:pPr>
      <w:widowControl w:val="0"/>
      <w:spacing w:line="360" w:lineRule="auto"/>
      <w:jc w:val="center"/>
    </w:pPr>
    <w:rPr>
      <w:rFonts w:cs="宋体"/>
      <w:bCs/>
      <w:color w:val="000000"/>
      <w:kern w:val="2"/>
      <w:sz w:val="21"/>
      <w:szCs w:val="18"/>
    </w:rPr>
  </w:style>
  <w:style w:type="paragraph" w:customStyle="1" w:styleId="55">
    <w:name w:val="WPSOffice手动目录 3"/>
    <w:uiPriority w:val="0"/>
    <w:pPr>
      <w:ind w:leftChars="400"/>
    </w:pPr>
    <w:rPr>
      <w:sz w:val="20"/>
      <w:szCs w:val="20"/>
    </w:rPr>
  </w:style>
  <w:style w:type="paragraph" w:customStyle="1" w:styleId="56">
    <w:name w:val="表脚注"/>
    <w:basedOn w:val="1"/>
    <w:uiPriority w:val="0"/>
    <w:pPr>
      <w:spacing w:before="40" w:line="320" w:lineRule="exact"/>
      <w:ind w:left="300" w:leftChars="50" w:right="130" w:rightChars="50" w:hanging="170"/>
    </w:pPr>
    <w:rPr>
      <w:rFonts w:eastAsia="黑体"/>
      <w:i/>
      <w:iCs/>
      <w:sz w:val="20"/>
    </w:rPr>
  </w:style>
  <w:style w:type="paragraph" w:customStyle="1" w:styleId="57">
    <w:name w:val="图表 Char Char Char"/>
    <w:basedOn w:val="1"/>
    <w:uiPriority w:val="0"/>
    <w:pPr>
      <w:adjustRightInd w:val="0"/>
      <w:snapToGrid w:val="0"/>
      <w:spacing w:before="180" w:beforeLines="50" w:line="0" w:lineRule="atLeast"/>
      <w:jc w:val="center"/>
    </w:pPr>
    <w:rPr>
      <w:rFonts w:ascii="宋体" w:hAnsi="宋体" w:cs="Arial"/>
      <w:sz w:val="21"/>
      <w:szCs w:val="21"/>
    </w:rPr>
  </w:style>
  <w:style w:type="paragraph" w:customStyle="1" w:styleId="58">
    <w:name w:val="我的正文"/>
    <w:basedOn w:val="1"/>
    <w:qFormat/>
    <w:uiPriority w:val="0"/>
    <w:pPr>
      <w:tabs>
        <w:tab w:val="left" w:pos="377"/>
      </w:tabs>
      <w:spacing w:line="400" w:lineRule="exact"/>
      <w:ind w:firstLine="482"/>
      <w:jc w:val="left"/>
    </w:pPr>
    <w:rPr>
      <w:rFonts w:ascii="宋体" w:hAnsi="宋体"/>
      <w:sz w:val="24"/>
    </w:rPr>
  </w:style>
  <w:style w:type="paragraph" w:customStyle="1" w:styleId="59">
    <w:name w:val="源代码"/>
    <w:basedOn w:val="1"/>
    <w:uiPriority w:val="0"/>
    <w:pPr>
      <w:widowControl/>
      <w:kinsoku w:val="0"/>
      <w:overflowPunct w:val="0"/>
      <w:autoSpaceDE w:val="0"/>
      <w:autoSpaceDN w:val="0"/>
      <w:adjustRightInd w:val="0"/>
      <w:snapToGrid w:val="0"/>
      <w:jc w:val="left"/>
    </w:pPr>
    <w:rPr>
      <w:rFonts w:ascii="Courier New" w:hAnsi="Courier New"/>
      <w:snapToGrid w:val="0"/>
      <w:kern w:val="0"/>
      <w:szCs w:val="24"/>
      <w:lang/>
    </w:rPr>
  </w:style>
  <w:style w:type="paragraph" w:customStyle="1" w:styleId="60">
    <w:name w:val="figuer"/>
    <w:basedOn w:val="1"/>
    <w:uiPriority w:val="0"/>
    <w:pPr>
      <w:widowControl/>
      <w:adjustRightInd w:val="0"/>
      <w:spacing w:before="60" w:after="60"/>
      <w:jc w:val="center"/>
    </w:pPr>
    <w:rPr>
      <w:color w:val="000000"/>
      <w:spacing w:val="4"/>
      <w:kern w:val="0"/>
      <w:sz w:val="21"/>
    </w:rPr>
  </w:style>
  <w:style w:type="paragraph" w:customStyle="1" w:styleId="61">
    <w:name w:val="论文正文"/>
    <w:basedOn w:val="7"/>
    <w:uiPriority w:val="0"/>
    <w:pPr>
      <w:widowControl w:val="0"/>
      <w:ind w:firstLine="480"/>
    </w:pPr>
    <w:rPr>
      <w:kern w:val="2"/>
    </w:rPr>
  </w:style>
  <w:style w:type="paragraph" w:customStyle="1" w:styleId="62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2" Type="http://schemas.openxmlformats.org/officeDocument/2006/relationships/fontTable" Target="fontTable.xml"/><Relationship Id="rId71" Type="http://schemas.openxmlformats.org/officeDocument/2006/relationships/numbering" Target="numbering.xml"/><Relationship Id="rId70" Type="http://schemas.openxmlformats.org/officeDocument/2006/relationships/customXml" Target="../customXml/item1.xml"/><Relationship Id="rId7" Type="http://schemas.openxmlformats.org/officeDocument/2006/relationships/header" Target="header3.xml"/><Relationship Id="rId69" Type="http://schemas.openxmlformats.org/officeDocument/2006/relationships/image" Target="media/image45.png"/><Relationship Id="rId68" Type="http://schemas.openxmlformats.org/officeDocument/2006/relationships/image" Target="media/image44.png"/><Relationship Id="rId67" Type="http://schemas.openxmlformats.org/officeDocument/2006/relationships/image" Target="media/image43.png"/><Relationship Id="rId66" Type="http://schemas.openxmlformats.org/officeDocument/2006/relationships/image" Target="media/image42.png"/><Relationship Id="rId65" Type="http://schemas.openxmlformats.org/officeDocument/2006/relationships/image" Target="media/image41.png"/><Relationship Id="rId64" Type="http://schemas.openxmlformats.org/officeDocument/2006/relationships/image" Target="media/image40.png"/><Relationship Id="rId63" Type="http://schemas.openxmlformats.org/officeDocument/2006/relationships/image" Target="media/image39.png"/><Relationship Id="rId62" Type="http://schemas.openxmlformats.org/officeDocument/2006/relationships/image" Target="media/image38.png"/><Relationship Id="rId61" Type="http://schemas.openxmlformats.org/officeDocument/2006/relationships/image" Target="media/image37.png"/><Relationship Id="rId60" Type="http://schemas.openxmlformats.org/officeDocument/2006/relationships/image" Target="media/image36.png"/><Relationship Id="rId6" Type="http://schemas.openxmlformats.org/officeDocument/2006/relationships/footer" Target="footer2.xml"/><Relationship Id="rId59" Type="http://schemas.openxmlformats.org/officeDocument/2006/relationships/image" Target="media/image35.png"/><Relationship Id="rId58" Type="http://schemas.openxmlformats.org/officeDocument/2006/relationships/image" Target="media/image34.png"/><Relationship Id="rId57" Type="http://schemas.openxmlformats.org/officeDocument/2006/relationships/image" Target="media/image33.png"/><Relationship Id="rId56" Type="http://schemas.openxmlformats.org/officeDocument/2006/relationships/image" Target="media/image32.png"/><Relationship Id="rId55" Type="http://schemas.openxmlformats.org/officeDocument/2006/relationships/image" Target="media/image31.png"/><Relationship Id="rId54" Type="http://schemas.openxmlformats.org/officeDocument/2006/relationships/image" Target="media/image30.png"/><Relationship Id="rId53" Type="http://schemas.openxmlformats.org/officeDocument/2006/relationships/image" Target="media/image29.png"/><Relationship Id="rId52" Type="http://schemas.openxmlformats.org/officeDocument/2006/relationships/image" Target="media/image28.png"/><Relationship Id="rId51" Type="http://schemas.openxmlformats.org/officeDocument/2006/relationships/image" Target="media/image27.png"/><Relationship Id="rId50" Type="http://schemas.openxmlformats.org/officeDocument/2006/relationships/image" Target="media/image26.png"/><Relationship Id="rId5" Type="http://schemas.openxmlformats.org/officeDocument/2006/relationships/header" Target="header2.xml"/><Relationship Id="rId49" Type="http://schemas.openxmlformats.org/officeDocument/2006/relationships/image" Target="media/image25.png"/><Relationship Id="rId48" Type="http://schemas.openxmlformats.org/officeDocument/2006/relationships/image" Target="media/image24.png"/><Relationship Id="rId47" Type="http://schemas.openxmlformats.org/officeDocument/2006/relationships/image" Target="media/image23.png"/><Relationship Id="rId46" Type="http://schemas.openxmlformats.org/officeDocument/2006/relationships/image" Target="media/image22.png"/><Relationship Id="rId45" Type="http://schemas.openxmlformats.org/officeDocument/2006/relationships/image" Target="media/image21.png"/><Relationship Id="rId44" Type="http://schemas.openxmlformats.org/officeDocument/2006/relationships/image" Target="media/image20.png"/><Relationship Id="rId43" Type="http://schemas.openxmlformats.org/officeDocument/2006/relationships/image" Target="media/image19.png"/><Relationship Id="rId42" Type="http://schemas.openxmlformats.org/officeDocument/2006/relationships/image" Target="media/image18.png"/><Relationship Id="rId41" Type="http://schemas.openxmlformats.org/officeDocument/2006/relationships/image" Target="media/image17.png"/><Relationship Id="rId40" Type="http://schemas.openxmlformats.org/officeDocument/2006/relationships/image" Target="media/image16.jpeg"/><Relationship Id="rId4" Type="http://schemas.openxmlformats.org/officeDocument/2006/relationships/footer" Target="footer1.xml"/><Relationship Id="rId39" Type="http://schemas.openxmlformats.org/officeDocument/2006/relationships/image" Target="media/image15.png"/><Relationship Id="rId38" Type="http://schemas.openxmlformats.org/officeDocument/2006/relationships/image" Target="media/image14.png"/><Relationship Id="rId37" Type="http://schemas.openxmlformats.org/officeDocument/2006/relationships/image" Target="media/image13.png"/><Relationship Id="rId36" Type="http://schemas.openxmlformats.org/officeDocument/2006/relationships/image" Target="media/image12.png"/><Relationship Id="rId35" Type="http://schemas.openxmlformats.org/officeDocument/2006/relationships/image" Target="media/image11.png"/><Relationship Id="rId34" Type="http://schemas.openxmlformats.org/officeDocument/2006/relationships/image" Target="media/image10.png"/><Relationship Id="rId33" Type="http://schemas.openxmlformats.org/officeDocument/2006/relationships/image" Target="media/image9.png"/><Relationship Id="rId32" Type="http://schemas.openxmlformats.org/officeDocument/2006/relationships/image" Target="media/image8.png"/><Relationship Id="rId31" Type="http://schemas.openxmlformats.org/officeDocument/2006/relationships/image" Target="media/image7.png"/><Relationship Id="rId30" Type="http://schemas.openxmlformats.org/officeDocument/2006/relationships/image" Target="media/image6.png"/><Relationship Id="rId3" Type="http://schemas.openxmlformats.org/officeDocument/2006/relationships/header" Target="header1.xml"/><Relationship Id="rId29" Type="http://schemas.openxmlformats.org/officeDocument/2006/relationships/image" Target="media/image5.png"/><Relationship Id="rId28" Type="http://schemas.openxmlformats.org/officeDocument/2006/relationships/image" Target="media/image4.png"/><Relationship Id="rId27" Type="http://schemas.openxmlformats.org/officeDocument/2006/relationships/image" Target="media/image3.png"/><Relationship Id="rId26" Type="http://schemas.openxmlformats.org/officeDocument/2006/relationships/image" Target="media/image2.jpeg"/><Relationship Id="rId25" Type="http://schemas.openxmlformats.org/officeDocument/2006/relationships/image" Target="media/image1.png"/><Relationship Id="rId24" Type="http://schemas.openxmlformats.org/officeDocument/2006/relationships/theme" Target="theme/theme1.xml"/><Relationship Id="rId23" Type="http://schemas.openxmlformats.org/officeDocument/2006/relationships/header" Target="header13.xml"/><Relationship Id="rId22" Type="http://schemas.openxmlformats.org/officeDocument/2006/relationships/header" Target="header12.xml"/><Relationship Id="rId21" Type="http://schemas.openxmlformats.org/officeDocument/2006/relationships/footer" Target="footer8.xml"/><Relationship Id="rId20" Type="http://schemas.openxmlformats.org/officeDocument/2006/relationships/header" Target="header11.xml"/><Relationship Id="rId2" Type="http://schemas.openxmlformats.org/officeDocument/2006/relationships/settings" Target="settings.xml"/><Relationship Id="rId19" Type="http://schemas.openxmlformats.org/officeDocument/2006/relationships/header" Target="header10.xml"/><Relationship Id="rId18" Type="http://schemas.openxmlformats.org/officeDocument/2006/relationships/header" Target="header9.xml"/><Relationship Id="rId17" Type="http://schemas.openxmlformats.org/officeDocument/2006/relationships/header" Target="header8.xml"/><Relationship Id="rId16" Type="http://schemas.openxmlformats.org/officeDocument/2006/relationships/footer" Target="footer7.xml"/><Relationship Id="rId15" Type="http://schemas.openxmlformats.org/officeDocument/2006/relationships/header" Target="header7.xml"/><Relationship Id="rId14" Type="http://schemas.openxmlformats.org/officeDocument/2006/relationships/footer" Target="footer6.xml"/><Relationship Id="rId13" Type="http://schemas.openxmlformats.org/officeDocument/2006/relationships/header" Target="header6.xml"/><Relationship Id="rId12" Type="http://schemas.openxmlformats.org/officeDocument/2006/relationships/footer" Target="footer5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研究生学位论文模板0.382.dot</Template>
  <Company>Lenovo</Company>
  <Pages>48</Pages>
  <Words>13470</Words>
  <Characters>16929</Characters>
  <Lines>161</Lines>
  <Paragraphs>45</Paragraphs>
  <TotalTime>5</TotalTime>
  <ScaleCrop>false</ScaleCrop>
  <LinksUpToDate>false</LinksUpToDate>
  <CharactersWithSpaces>17611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2019-06-10T01:34:00Z</dcterms:created>
  <dc:creator>lhg</dc:creator>
  <dc:description>记得备份</dc:description>
  <cp:lastModifiedBy>li li</cp:lastModifiedBy>
  <cp:lastPrinted>2018-01-24T10:11:00Z</cp:lastPrinted>
  <dcterms:modified xsi:type="dcterms:W3CDTF">2026-04-29T20:20:31Z</dcterms:modified>
  <dc:subject>好运</dc:subject>
  <dc:title>东北林业大学学位论文模板1.0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2052-12.1.23152.23152</vt:lpwstr>
  </property>
  <property fmtid="{D5CDD505-2E9C-101B-9397-08002B2CF9AE}" pid="3" name="ICV">
    <vt:lpwstr>FD8A56298E093B328FF7F1693BE61BB9_43</vt:lpwstr>
  </property>
  <property fmtid="{D5CDD505-2E9C-101B-9397-08002B2CF9AE}" pid="4" name="commondata">
    <vt:lpwstr>eyJoZGlkIjoiNWJiMTRhNGUyMTY0MWUwOGNkOTYwMDNmMTc2OTYwYTEifQ==</vt:lpwstr>
  </property>
</Properties>
</file>